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3AE5F844" w14:textId="77777777" w:rsidTr="00007728">
        <w:trPr>
          <w:trHeight w:hRule="exact" w:val="1800"/>
        </w:trPr>
        <w:tc>
          <w:tcPr>
            <w:tcW w:w="9360" w:type="dxa"/>
            <w:tcMar>
              <w:top w:w="0" w:type="dxa"/>
              <w:bottom w:w="0" w:type="dxa"/>
            </w:tcMar>
          </w:tcPr>
          <w:p w14:paraId="12BF6B91" w14:textId="5FEA22CB" w:rsidR="00692703" w:rsidRPr="00CF1A49" w:rsidRDefault="003F6A68" w:rsidP="00913946">
            <w:pPr>
              <w:pStyle w:val="Title"/>
            </w:pPr>
            <w:r>
              <w:t xml:space="preserve">Muhammad </w:t>
            </w:r>
            <w:r>
              <w:rPr>
                <w:rStyle w:val="IntenseEmphasis"/>
              </w:rPr>
              <w:t>Hamid</w:t>
            </w:r>
          </w:p>
          <w:p w14:paraId="7342001E" w14:textId="5ADC8CCA" w:rsidR="00B51DBF" w:rsidRPr="00B51DBF" w:rsidRDefault="00C250C6" w:rsidP="00B51DBF">
            <w:pPr>
              <w:pStyle w:val="ContactInfoEmphasis"/>
              <w:rPr>
                <w:rFonts w:eastAsiaTheme="majorEastAsia" w:cstheme="majorBidi"/>
                <w:caps/>
                <w:sz w:val="26"/>
                <w:szCs w:val="26"/>
              </w:rPr>
            </w:pPr>
            <w:r>
              <w:rPr>
                <w:rFonts w:eastAsiaTheme="majorEastAsia" w:cstheme="majorBidi"/>
                <w:caps/>
                <w:sz w:val="26"/>
                <w:szCs w:val="26"/>
              </w:rPr>
              <w:t>Full Stack Developer | .NET, React, Node.js, Next.js, Angular | Azure &amp; AWS</w:t>
            </w:r>
          </w:p>
          <w:p w14:paraId="738E7330" w14:textId="35D934FA" w:rsidR="00971B9F" w:rsidRPr="005505F6" w:rsidRDefault="00971B9F" w:rsidP="00B71948">
            <w:pPr>
              <w:pStyle w:val="ContactInfoEmphasis"/>
              <w:rPr>
                <w:rFonts w:eastAsiaTheme="majorEastAsia" w:cstheme="majorBidi"/>
                <w:caps/>
                <w:sz w:val="26"/>
                <w:szCs w:val="26"/>
              </w:rPr>
            </w:pPr>
          </w:p>
        </w:tc>
      </w:tr>
      <w:tr w:rsidR="009571D8" w:rsidRPr="00CF1A49" w14:paraId="4164D2B1" w14:textId="77777777" w:rsidTr="00692703">
        <w:tc>
          <w:tcPr>
            <w:tcW w:w="9360" w:type="dxa"/>
            <w:tcMar>
              <w:top w:w="432" w:type="dxa"/>
            </w:tcMar>
          </w:tcPr>
          <w:p w14:paraId="1177CC20" w14:textId="41FC4D66" w:rsidR="002B061B" w:rsidRDefault="00CC78BD" w:rsidP="00CC78BD">
            <w:pPr>
              <w:contextualSpacing w:val="0"/>
              <w:jc w:val="both"/>
              <w:rPr>
                <w:sz w:val="24"/>
                <w:szCs w:val="24"/>
              </w:rPr>
            </w:pPr>
            <w:r>
              <w:rPr>
                <w:sz w:val="24"/>
                <w:szCs w:val="24"/>
              </w:rPr>
              <w:t>I’m a results-driven full stack developer with extensive experience in both client and server-side technologies. From brainstorming and wireframing to architecture design, database modeling, and clean, efficient coding, I’m deeply involved in every stage of the software development lifecycle. I specialize in clear client communication, agile delivery, and solving complex problems with scalable, future-ready solutions. My goal is to help clients succeed through high-quality development and long-term collaboration.</w:t>
            </w:r>
          </w:p>
          <w:p w14:paraId="2A33C0E3" w14:textId="77777777" w:rsidR="000256F1" w:rsidRDefault="000256F1" w:rsidP="00CC78BD">
            <w:pPr>
              <w:contextualSpacing w:val="0"/>
              <w:jc w:val="both"/>
              <w:rPr>
                <w:rFonts w:ascii="Segoe UI Emoji" w:hAnsi="Segoe UI Emoji" w:cs="Segoe UI Emoji"/>
                <w:sz w:val="24"/>
                <w:szCs w:val="24"/>
              </w:rPr>
            </w:pPr>
          </w:p>
          <w:p w14:paraId="1414D76C" w14:textId="19E0D9B5" w:rsidR="000256F1" w:rsidRPr="000256F1" w:rsidRDefault="002B061B" w:rsidP="00CC78BD">
            <w:pPr>
              <w:contextualSpacing w:val="0"/>
              <w:jc w:val="both"/>
              <w:rPr>
                <w:rFonts w:asciiTheme="majorHAnsi" w:eastAsiaTheme="majorEastAsia" w:hAnsiTheme="majorHAnsi" w:cstheme="majorBidi"/>
                <w:b/>
                <w:caps/>
                <w:color w:val="262626" w:themeColor="text1" w:themeTint="D9"/>
                <w:sz w:val="28"/>
                <w:szCs w:val="32"/>
              </w:rPr>
            </w:pPr>
            <w:r>
              <w:rPr>
                <w:rFonts w:asciiTheme="majorHAnsi" w:eastAsiaTheme="majorEastAsia" w:hAnsiTheme="majorHAnsi" w:cstheme="majorBidi"/>
                <w:b/>
                <w:caps/>
                <w:color w:val="262626" w:themeColor="text1" w:themeTint="D9"/>
                <w:sz w:val="28"/>
                <w:szCs w:val="32"/>
              </w:rPr>
              <w:t>My Core Development Services</w:t>
            </w:r>
          </w:p>
          <w:p w14:paraId="1C481DF8" w14:textId="77777777" w:rsidR="00D048E0" w:rsidRDefault="00D048E0" w:rsidP="00CC78BD">
            <w:pPr>
              <w:contextualSpacing w:val="0"/>
              <w:jc w:val="both"/>
              <w:rPr>
                <w:rFonts w:ascii="Segoe UI Emoji" w:hAnsi="Segoe UI Emoji" w:cs="Segoe UI Emoji"/>
                <w:sz w:val="24"/>
                <w:szCs w:val="24"/>
              </w:rPr>
            </w:pPr>
          </w:p>
          <w:p w14:paraId="0D2C5436" w14:textId="620CB351"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Custom Software Solutions using .NET &amp; .NET Core </w:t>
            </w:r>
          </w:p>
          <w:p w14:paraId="46E54E21"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Desktop Applications with WinForms, WPF, &amp; .NET MAUI </w:t>
            </w:r>
          </w:p>
          <w:p w14:paraId="3D317EFF"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Web Apps with ASP.NET Core, MVC, Razor Pages, &amp; Blazor </w:t>
            </w:r>
          </w:p>
          <w:p w14:paraId="27C8A52F"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Cross-Platform Mobile Apps with Xamarin &amp; .NET MAUI </w:t>
            </w:r>
          </w:p>
          <w:p w14:paraId="5E4BC74D"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RESTful API Development, Cloud Integration &amp; Third-Party APIs </w:t>
            </w:r>
          </w:p>
          <w:p w14:paraId="061E737E"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Backend Services with Node.js &amp; Next.js (API Routes, SSR) </w:t>
            </w:r>
          </w:p>
          <w:p w14:paraId="061E737F" w14:textId="77777777" w:rsidR="00E63E9C" w:rsidRDefault="002B061B" w:rsidP="00CC78BD">
            <w:pPr>
              <w:contextualSpacing w:val="0"/>
              <w:jc w:val="both"/>
              <w:rPr>
                <w:sz w:val="24"/>
                <w:szCs w:val="24"/>
              </w:rPr>
            </w:pPr>
            <w:r>
              <w:rPr>
                <w:rFonts w:ascii="Segoe UI Emoji" w:hAnsi="Segoe UI Emoji" w:cs="Segoe UI Emoji"/>
                <w:sz w:val="24"/>
                <w:szCs w:val="24"/>
              </w:rPr>
              <w:t>✅</w:t>
            </w:r>
            <w:r>
              <w:rPr>
                <w:sz w:val="24"/>
                <w:szCs w:val="24"/>
              </w:rPr>
              <w:t xml:space="preserve"> Front-End Expertise: React, Next.js, Angular, TypeScript, Kendo UI, Bootstrap </w:t>
            </w:r>
          </w:p>
          <w:p w14:paraId="50A1BF07" w14:textId="77777777" w:rsidR="00416F40" w:rsidRDefault="002B061B" w:rsidP="000256F1">
            <w:pPr>
              <w:contextualSpacing w:val="0"/>
              <w:jc w:val="both"/>
              <w:rPr>
                <w:sz w:val="24"/>
                <w:szCs w:val="24"/>
              </w:rPr>
            </w:pPr>
            <w:r>
              <w:rPr>
                <w:rFonts w:ascii="Segoe UI Emoji" w:hAnsi="Segoe UI Emoji" w:cs="Segoe UI Emoji"/>
                <w:sz w:val="24"/>
                <w:szCs w:val="24"/>
              </w:rPr>
              <w:t>✅</w:t>
            </w:r>
            <w:r>
              <w:rPr>
                <w:sz w:val="24"/>
                <w:szCs w:val="24"/>
              </w:rPr>
              <w:t xml:space="preserve"> Performance Tuning, Maintenance &amp; Long-Term Support</w:t>
            </w:r>
          </w:p>
          <w:p w14:paraId="3D029B99" w14:textId="77777777" w:rsidR="00D048E0" w:rsidRDefault="00D048E0" w:rsidP="000256F1">
            <w:pPr>
              <w:contextualSpacing w:val="0"/>
              <w:jc w:val="both"/>
              <w:rPr>
                <w:sz w:val="24"/>
                <w:szCs w:val="24"/>
              </w:rPr>
            </w:pPr>
          </w:p>
          <w:p w14:paraId="15563DAE" w14:textId="47391439" w:rsidR="00D048E0" w:rsidRPr="00D048E0" w:rsidRDefault="00D048E0" w:rsidP="000256F1">
            <w:pPr>
              <w:contextualSpacing w:val="0"/>
              <w:jc w:val="both"/>
              <w:rPr>
                <w:rFonts w:asciiTheme="majorHAnsi" w:eastAsiaTheme="majorEastAsia" w:hAnsiTheme="majorHAnsi" w:cstheme="majorBidi"/>
                <w:b/>
                <w:caps/>
                <w:color w:val="262626" w:themeColor="text1" w:themeTint="D9"/>
                <w:sz w:val="28"/>
                <w:szCs w:val="32"/>
              </w:rPr>
            </w:pPr>
            <w:r>
              <w:rPr>
                <w:rFonts w:asciiTheme="majorHAnsi" w:eastAsiaTheme="majorEastAsia" w:hAnsiTheme="majorHAnsi" w:cstheme="majorBidi"/>
                <w:b/>
                <w:caps/>
                <w:color w:val="262626" w:themeColor="text1" w:themeTint="D9"/>
                <w:sz w:val="28"/>
                <w:szCs w:val="32"/>
              </w:rPr>
              <w:t>Tech Stack Highlights</w:t>
            </w:r>
          </w:p>
          <w:p w14:paraId="7899FAC2" w14:textId="77777777" w:rsidR="00D048E0" w:rsidRDefault="00D048E0" w:rsidP="000256F1">
            <w:pPr>
              <w:contextualSpacing w:val="0"/>
              <w:jc w:val="both"/>
              <w:rPr>
                <w:rFonts w:ascii="Segoe UI Symbol" w:hAnsi="Segoe UI Symbol" w:cs="Segoe UI Symbol"/>
                <w:sz w:val="24"/>
                <w:szCs w:val="24"/>
              </w:rPr>
            </w:pPr>
          </w:p>
          <w:p w14:paraId="29D5B3CC" w14:textId="15B26A05"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.NET, .NET Core, ASP.NET MVC, Blazor </w:t>
            </w:r>
          </w:p>
          <w:p w14:paraId="16EC2466" w14:textId="77777777"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Node.js, Express.js, Next.js </w:t>
            </w:r>
          </w:p>
          <w:p w14:paraId="16EC2467" w14:textId="77777777"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C#, VB.NET, WinForms, </w:t>
            </w:r>
            <w:proofErr w:type="spellStart"/>
            <w:r>
              <w:rPr>
                <w:sz w:val="24"/>
                <w:szCs w:val="24"/>
              </w:rPr>
              <w:t>WebForms</w:t>
            </w:r>
            <w:proofErr w:type="spellEnd"/>
            <w:r>
              <w:rPr>
                <w:sz w:val="24"/>
                <w:szCs w:val="24"/>
              </w:rPr>
              <w:t xml:space="preserve">, WPF </w:t>
            </w:r>
          </w:p>
          <w:p w14:paraId="51B514C7" w14:textId="77777777"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React, Next.js, Angular, TypeScript, JavaScript, </w:t>
            </w:r>
            <w:proofErr w:type="spellStart"/>
            <w:r>
              <w:rPr>
                <w:sz w:val="24"/>
                <w:szCs w:val="24"/>
              </w:rPr>
              <w:t>SignalR</w:t>
            </w:r>
            <w:proofErr w:type="spellEnd"/>
            <w:r>
              <w:rPr>
                <w:sz w:val="24"/>
                <w:szCs w:val="24"/>
              </w:rPr>
              <w:t xml:space="preserve"> </w:t>
            </w:r>
          </w:p>
          <w:p w14:paraId="1518F6DA" w14:textId="77777777"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SQL Server, PostgreSQL, LINQ, Entity Framework </w:t>
            </w:r>
          </w:p>
          <w:p w14:paraId="72D71C47" w14:textId="2AEB0484" w:rsidR="00D048E0" w:rsidRPr="000256F1"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Git, Docker, Azure DevOps, Jira, Trello, Slack</w:t>
            </w:r>
          </w:p>
          <w:p w14:paraId="2A000001" w14:textId="2A000001"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Architecture: Microservices, Modular Monolith, Event-Driven, Serverless, DDD </w:t>
            </w:r>
          </w:p>
          <w:p w14:paraId="2A000002" w14:textId="2A000002"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Cloud: Azure (Functions, DevOps), AWS (Lambda, ECS, EKS, S3, SQS, SNS) </w:t>
            </w:r>
          </w:p>
          <w:p w14:paraId="2A000003" w14:textId="2A000003"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Messaging: RabbitMQ, Apache Kafka, </w:t>
            </w:r>
            <w:proofErr w:type="spellStart"/>
            <w:r>
              <w:rPr>
                <w:sz w:val="24"/>
                <w:szCs w:val="24"/>
              </w:rPr>
              <w:t>GraphQL</w:t>
            </w:r>
            <w:proofErr w:type="spellEnd"/>
            <w:r>
              <w:rPr>
                <w:sz w:val="24"/>
                <w:szCs w:val="24"/>
              </w:rPr>
              <w:t xml:space="preserve">, REST, Pub/Sub </w:t>
            </w:r>
          </w:p>
          <w:p w14:paraId="2A000004" w14:textId="2A000004" w:rsidR="00D048E0" w:rsidRDefault="00D048E0" w:rsidP="000256F1">
            <w:pPr>
              <w:contextualSpacing w:val="0"/>
              <w:jc w:val="both"/>
              <w:rPr>
                <w:sz w:val="24"/>
                <w:szCs w:val="24"/>
              </w:rPr>
            </w:pPr>
            <w:r>
              <w:rPr>
                <w:rFonts w:ascii="Segoe UI Symbol" w:hAnsi="Segoe UI Symbol" w:cs="Segoe UI Symbol"/>
                <w:sz w:val="24"/>
                <w:szCs w:val="24"/>
              </w:rPr>
              <w:t>✔</w:t>
            </w:r>
            <w:r>
              <w:rPr>
                <w:sz w:val="24"/>
                <w:szCs w:val="24"/>
              </w:rPr>
              <w:t xml:space="preserve"> Testing: </w:t>
            </w:r>
            <w:proofErr w:type="spellStart"/>
            <w:r>
              <w:rPr>
                <w:sz w:val="24"/>
                <w:szCs w:val="24"/>
              </w:rPr>
              <w:t>xUnit</w:t>
            </w:r>
            <w:proofErr w:type="spellEnd"/>
            <w:r>
              <w:rPr>
                <w:sz w:val="24"/>
                <w:szCs w:val="24"/>
              </w:rPr>
              <w:t xml:space="preserve">, </w:t>
            </w:r>
            <w:proofErr w:type="spellStart"/>
            <w:r>
              <w:rPr>
                <w:sz w:val="24"/>
                <w:szCs w:val="24"/>
              </w:rPr>
              <w:t>NUnit</w:t>
            </w:r>
            <w:proofErr w:type="spellEnd"/>
            <w:r>
              <w:rPr>
                <w:sz w:val="24"/>
                <w:szCs w:val="24"/>
              </w:rPr>
              <w:t xml:space="preserve">, Mocha, Jest, Integration &amp; Unit Testing </w:t>
            </w:r>
          </w:p>
        </w:tc>
      </w:tr>
    </w:tbl>
    <w:p w14:paraId="53F3B6BA" w14:textId="77777777" w:rsidR="004E01EB" w:rsidRPr="00CF1A49" w:rsidRDefault="003B46DC" w:rsidP="004E01EB">
      <w:pPr>
        <w:pStyle w:val="Heading1"/>
      </w:pPr>
      <w:sdt>
        <w:sdtPr>
          <w:alias w:val="Experience:"/>
          <w:tag w:val="Experience:"/>
          <w:id w:val="-1983300934"/>
          <w:placeholder>
            <w:docPart w:val="B186DF05D6DD4AE4956A82E9B9823B8D"/>
          </w:placeholder>
          <w:temporary/>
          <w:showingPlcHdr/>
          <w15:appearance w15:val="hidden"/>
        </w:sdtPr>
        <w:sdtEndPr/>
        <w:sdtContent>
          <w:r w:rsidR="00202520">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43C40814" w14:textId="77777777" w:rsidTr="00D66A52">
        <w:tc>
          <w:tcPr>
            <w:tcW w:w="9355" w:type="dxa"/>
          </w:tcPr>
          <w:p w14:paraId="1B000001" w14:textId="1B000001" w:rsidR="009715C8" w:rsidRPr="00CF1A49" w:rsidRDefault="009715C8" w:rsidP="009715C8">
            <w:pPr>
              <w:pStyle w:val="Heading3"/>
              <w:contextualSpacing w:val="0"/>
            </w:pPr>
            <w:r>
              <w:t>Jan 2023 – Present</w:t>
            </w:r>
          </w:p>
          <w:p w14:paraId="1B000002" w14:textId="1B000002" w:rsidR="009715C8" w:rsidRPr="00CF1A49" w:rsidRDefault="009715C8" w:rsidP="009715C8">
            <w:pPr>
              <w:pStyle w:val="Heading2"/>
              <w:contextualSpacing w:val="0"/>
            </w:pPr>
            <w:r>
              <w:t>Senior Full Stack Developer, Remote (Cloud Platform – Insurance &amp; Microservices)</w:t>
            </w:r>
          </w:p>
          <w:p w14:paraId="1B000003" w14:textId="1B000003" w:rsidR="009715C8" w:rsidRDefault="009715C8" w:rsidP="009715C8">
            <w:pPr>
              <w:widowControl w:val="0"/>
              <w:autoSpaceDE w:val="0"/>
              <w:autoSpaceDN w:val="0"/>
              <w:adjustRightInd w:val="0"/>
            </w:pPr>
            <w:r>
              <w:lastRenderedPageBreak/>
              <w:t xml:space="preserve">Led development of a production insurance platform (RCI) using micro-frontend architecture with React and TypeScript, alongside a .NET 6 microservices and modular monolith backend. Drove cloud-based solution design, established architectural standards, participated in technical governance, and contributed to code reviews and quality practices across cross-functional teams. Also delivered i18n strategy across React and Angular platforms, and produced a </w:t>
            </w:r>
            <w:proofErr w:type="spellStart"/>
            <w:r>
              <w:t>modernisation</w:t>
            </w:r>
            <w:proofErr w:type="spellEnd"/>
            <w:r>
              <w:t xml:space="preserve"> roadmap for a legacy ASP.NET Web Forms system.</w:t>
            </w:r>
          </w:p>
          <w:p w14:paraId="1B000004" w14:textId="1B000004" w:rsidR="009715C8" w:rsidRPr="00CF1A49" w:rsidRDefault="009715C8" w:rsidP="009715C8">
            <w:pPr>
              <w:pStyle w:val="Heading3"/>
              <w:contextualSpacing w:val="0"/>
            </w:pPr>
            <w:r>
              <w:t>Mar 2022 – Jan 2023</w:t>
            </w:r>
          </w:p>
          <w:p w14:paraId="1B000005" w14:textId="1B000005" w:rsidR="009715C8" w:rsidRPr="00CF1A49" w:rsidRDefault="009715C8" w:rsidP="009715C8">
            <w:pPr>
              <w:pStyle w:val="Heading2"/>
              <w:contextualSpacing w:val="0"/>
            </w:pPr>
            <w:r>
              <w:t>Senior Full Stack Developer, Remote (Hospitality SaaS – Hotel Management)</w:t>
            </w:r>
          </w:p>
          <w:p w14:paraId="1B000006" w14:textId="1B000006" w:rsidR="009715C8" w:rsidRDefault="009715C8" w:rsidP="009715C8">
            <w:pPr>
              <w:widowControl w:val="0"/>
              <w:autoSpaceDE w:val="0"/>
              <w:autoSpaceDN w:val="0"/>
              <w:adjustRightInd w:val="0"/>
            </w:pPr>
            <w:r>
              <w:t xml:space="preserve">Engineered and maintained a cross-platform mobile application using .NET MAUI for Android and iOS from a single codebase. Contributed new features to a comprehensive hotel management SaaS product, enabling hoteliers to automate operations and enhance guest experiences. Led the strategic end-to-end migration of a production mobile app from </w:t>
            </w:r>
            <w:proofErr w:type="spellStart"/>
            <w:r>
              <w:t>Xamarin.Forms</w:t>
            </w:r>
            <w:proofErr w:type="spellEnd"/>
            <w:r>
              <w:t xml:space="preserve"> to .NET MAUI, re-engineering native features including camera and barcode scanning, achieving zero regression and improved performance.</w:t>
            </w:r>
          </w:p>
          <w:p w14:paraId="6F7E990A" w14:textId="71ADC439" w:rsidR="009715C8" w:rsidRPr="00CF1A49" w:rsidRDefault="00416F40" w:rsidP="001D0BF1">
            <w:pPr>
              <w:pStyle w:val="Heading3"/>
              <w:contextualSpacing w:val="0"/>
            </w:pPr>
            <w:r>
              <w:t xml:space="preserve">July 2021 – </w:t>
            </w:r>
            <w:sdt>
              <w:sdtPr>
                <w:alias w:val="Enter date to for company 1: "/>
                <w:tag w:val="Enter date to for company 1: "/>
                <w:id w:val="182949357"/>
                <w:placeholder>
                  <w:docPart w:val="C4DCB0C3FEA24F24A31DECFDCE159C4C"/>
                </w:placeholder>
                <w:temporary/>
                <w:showingPlcHdr/>
                <w15:appearance w15:val="hidden"/>
              </w:sdtPr>
              <w:sdtEndPr/>
              <w:sdtContent>
                <w:r>
                  <w:t>To</w:t>
                </w:r>
              </w:sdtContent>
            </w:sdt>
            <w:r>
              <w:t xml:space="preserve"> Dec 2023</w:t>
            </w:r>
          </w:p>
          <w:p w14:paraId="27D334C6" w14:textId="77777777" w:rsidR="001D0BF1" w:rsidRPr="00CF1A49" w:rsidRDefault="00416F40" w:rsidP="001D0BF1">
            <w:pPr>
              <w:pStyle w:val="Heading2"/>
              <w:contextualSpacing w:val="0"/>
            </w:pPr>
            <w:r>
              <w:t xml:space="preserve">Principal Software Engineer, </w:t>
            </w:r>
            <w:r>
              <w:rPr>
                <w:rStyle w:val="SubtleReference"/>
              </w:rPr>
              <w:t>tkxel</w:t>
            </w:r>
          </w:p>
          <w:p w14:paraId="6C9C505E" w14:textId="77777777" w:rsidR="001E3120" w:rsidRPr="00CF1A49" w:rsidRDefault="002C3198" w:rsidP="00A93B73">
            <w:pPr>
              <w:widowControl w:val="0"/>
              <w:autoSpaceDE w:val="0"/>
              <w:autoSpaceDN w:val="0"/>
              <w:adjustRightInd w:val="0"/>
            </w:pPr>
            <w:r>
              <w:t>Provided technical leadership and oversight for multiple concurrent projects from discovery through delivery. Acted as final escalation point for critical software performance issues and client-reported defects. Spearheaded technical pre-sales engagements, collaborating with stakeholders to define scope, architecture, and cost estimates. Researched and integrated new technologies to solve performance bottlenecks, mentored engineering teams on modern architectures, and facilitated cross-functional brainstorming sessions for complex technical challenges.</w:t>
            </w:r>
          </w:p>
        </w:tc>
      </w:tr>
      <w:tr w:rsidR="00F61DF9" w:rsidRPr="00CF1A49" w14:paraId="198FFC8D" w14:textId="77777777" w:rsidTr="00C553A4">
        <w:trPr>
          <w:trHeight w:val="3294"/>
        </w:trPr>
        <w:tc>
          <w:tcPr>
            <w:tcW w:w="9355" w:type="dxa"/>
            <w:tcMar>
              <w:top w:w="216" w:type="dxa"/>
            </w:tcMar>
          </w:tcPr>
          <w:p w14:paraId="5276D0B0" w14:textId="77777777" w:rsidR="00F61DF9" w:rsidRPr="00CF1A49" w:rsidRDefault="002C3198" w:rsidP="00F61DF9">
            <w:pPr>
              <w:pStyle w:val="Heading3"/>
              <w:contextualSpacing w:val="0"/>
            </w:pPr>
            <w:r>
              <w:lastRenderedPageBreak/>
              <w:t xml:space="preserve">july 2016 – </w:t>
            </w:r>
            <w:sdt>
              <w:sdtPr>
                <w:alias w:val="Enter date to for company 2: "/>
                <w:tag w:val="Enter date to for company 2: "/>
                <w:id w:val="925229790"/>
                <w:placeholder>
                  <w:docPart w:val="0781F0AB101344578D5DD495AE715A63"/>
                </w:placeholder>
                <w:temporary/>
                <w:showingPlcHdr/>
                <w15:appearance w15:val="hidden"/>
              </w:sdtPr>
              <w:sdtEndPr/>
              <w:sdtContent>
                <w:r>
                  <w:t>To</w:t>
                </w:r>
              </w:sdtContent>
            </w:sdt>
            <w:r>
              <w:t xml:space="preserve"> june 2021</w:t>
            </w:r>
          </w:p>
          <w:p w14:paraId="549E434D" w14:textId="44D2238E" w:rsidR="00A93B73" w:rsidRDefault="00416F40" w:rsidP="000D2FED">
            <w:pPr>
              <w:pStyle w:val="Heading2"/>
              <w:contextualSpacing w:val="0"/>
            </w:pPr>
            <w:r>
              <w:t xml:space="preserve">Sr. software engineer (Team Lead), </w:t>
            </w:r>
            <w:r>
              <w:rPr>
                <w:rStyle w:val="SubtleReference"/>
              </w:rPr>
              <w:t>Mezino technologies</w:t>
            </w:r>
          </w:p>
          <w:p w14:paraId="5688CF7E" w14:textId="77777777" w:rsidR="00A93B73" w:rsidRPr="00CF1A49" w:rsidRDefault="00A93B73" w:rsidP="00A93B73">
            <w:pPr>
              <w:pStyle w:val="Heading3"/>
              <w:contextualSpacing w:val="0"/>
            </w:pPr>
            <w:r>
              <w:t xml:space="preserve">july 2015 – </w:t>
            </w:r>
            <w:sdt>
              <w:sdtPr>
                <w:alias w:val="Enter date to for company 2: "/>
                <w:tag w:val="Enter date to for company 2: "/>
                <w:id w:val="-111902356"/>
                <w:placeholder>
                  <w:docPart w:val="D07B6ED34E5F476D884B4511F887637C"/>
                </w:placeholder>
                <w:temporary/>
                <w:showingPlcHdr/>
                <w15:appearance w15:val="hidden"/>
              </w:sdtPr>
              <w:sdtEndPr/>
              <w:sdtContent>
                <w:r>
                  <w:t>To</w:t>
                </w:r>
              </w:sdtContent>
            </w:sdt>
            <w:r>
              <w:t xml:space="preserve"> june 2016</w:t>
            </w:r>
          </w:p>
          <w:p w14:paraId="3DD7E6C7" w14:textId="301621F7" w:rsidR="009715C8" w:rsidRPr="00E00CB3" w:rsidRDefault="00A93B73" w:rsidP="009715C8">
            <w:pPr>
              <w:pStyle w:val="Heading2"/>
              <w:contextualSpacing w:val="0"/>
            </w:pPr>
            <w:r>
              <w:t xml:space="preserve">Sr. software engineer, </w:t>
            </w:r>
            <w:r>
              <w:rPr>
                <w:rStyle w:val="SubtleReference"/>
              </w:rPr>
              <w:t>3s Solutions</w:t>
            </w:r>
          </w:p>
          <w:p w14:paraId="3086B45B" w14:textId="2D1E8170" w:rsidR="00A93B73" w:rsidRPr="00CF1A49" w:rsidRDefault="009715C8" w:rsidP="00A93B73">
            <w:pPr>
              <w:pStyle w:val="Heading3"/>
              <w:contextualSpacing w:val="0"/>
            </w:pPr>
            <w:r>
              <w:t xml:space="preserve">jan 2014 – </w:t>
            </w:r>
            <w:sdt>
              <w:sdtPr>
                <w:alias w:val="Enter date to for company 2: "/>
                <w:tag w:val="Enter date to for company 2: "/>
                <w:id w:val="-1932115990"/>
                <w:placeholder>
                  <w:docPart w:val="8F4B20F45B4244859348F242AD7CE965"/>
                </w:placeholder>
                <w:temporary/>
                <w:showingPlcHdr/>
                <w15:appearance w15:val="hidden"/>
              </w:sdtPr>
              <w:sdtEndPr/>
              <w:sdtContent>
                <w:r>
                  <w:t>To</w:t>
                </w:r>
              </w:sdtContent>
            </w:sdt>
            <w:r>
              <w:t xml:space="preserve"> june 2015</w:t>
            </w:r>
          </w:p>
          <w:p w14:paraId="494CBBD8" w14:textId="55762EF2" w:rsidR="009715C8" w:rsidRDefault="00A93B73" w:rsidP="009715C8">
            <w:pPr>
              <w:pStyle w:val="Heading2"/>
              <w:contextualSpacing w:val="0"/>
            </w:pPr>
            <w:r>
              <w:t xml:space="preserve">software engineer, </w:t>
            </w:r>
            <w:r>
              <w:rPr>
                <w:rStyle w:val="SubtleReference"/>
              </w:rPr>
              <w:t>sigmatec</w:t>
            </w:r>
          </w:p>
          <w:p w14:paraId="1E1F8171" w14:textId="72EBFE28" w:rsidR="004E53B7" w:rsidRPr="00CF1A49" w:rsidRDefault="009715C8" w:rsidP="004E53B7">
            <w:pPr>
              <w:pStyle w:val="Heading3"/>
              <w:contextualSpacing w:val="0"/>
            </w:pPr>
            <w:r>
              <w:t xml:space="preserve">Jan 2012 – </w:t>
            </w:r>
            <w:sdt>
              <w:sdtPr>
                <w:alias w:val="Enter date to for company 2: "/>
                <w:tag w:val="Enter date to for company 2: "/>
                <w:id w:val="1263423885"/>
                <w:placeholder>
                  <w:docPart w:val="04EFD0F5830F4E4E95C5670CC4640CD7"/>
                </w:placeholder>
                <w:temporary/>
                <w:showingPlcHdr/>
                <w15:appearance w15:val="hidden"/>
              </w:sdtPr>
              <w:sdtEndPr/>
              <w:sdtContent>
                <w:r>
                  <w:t>To</w:t>
                </w:r>
              </w:sdtContent>
            </w:sdt>
            <w:r>
              <w:t xml:space="preserve"> Dec 2013</w:t>
            </w:r>
          </w:p>
          <w:p w14:paraId="2F52E10A" w14:textId="5DF3BCB8" w:rsidR="00F61DF9" w:rsidRDefault="004E53B7" w:rsidP="009715C8">
            <w:pPr>
              <w:pStyle w:val="Heading2"/>
            </w:pPr>
            <w:r>
              <w:t xml:space="preserve">web developer, </w:t>
            </w:r>
            <w:r>
              <w:rPr>
                <w:rStyle w:val="SubtleReference"/>
              </w:rPr>
              <w:t>kohinoor maple leaf group (kmlg)</w:t>
            </w:r>
          </w:p>
        </w:tc>
      </w:tr>
      <w:tr w:rsidR="00A93B73" w:rsidRPr="00CF1A49" w14:paraId="5EA968B5" w14:textId="77777777" w:rsidTr="00F61DF9">
        <w:tc>
          <w:tcPr>
            <w:tcW w:w="9355" w:type="dxa"/>
            <w:tcMar>
              <w:top w:w="216" w:type="dxa"/>
            </w:tcMar>
          </w:tcPr>
          <w:p w14:paraId="43D85E60" w14:textId="77777777" w:rsidR="009D4FEF" w:rsidRDefault="009D4FEF" w:rsidP="00F61DF9">
            <w:pPr>
              <w:pStyle w:val="Heading3"/>
            </w:pPr>
          </w:p>
        </w:tc>
      </w:tr>
    </w:tbl>
    <w:p w14:paraId="72AC2CF1" w14:textId="77777777" w:rsidR="00E32891" w:rsidRDefault="00E32891" w:rsidP="00FA455D">
      <w:pPr>
        <w:pStyle w:val="Heading1"/>
        <w:rPr>
          <w:rFonts w:asciiTheme="minorHAnsi" w:eastAsiaTheme="minorHAnsi" w:hAnsiTheme="minorHAnsi" w:cstheme="minorBidi"/>
          <w:b w:val="0"/>
          <w:caps w:val="0"/>
          <w:color w:val="595959" w:themeColor="text1" w:themeTint="A6"/>
          <w:sz w:val="22"/>
          <w:szCs w:val="22"/>
        </w:rPr>
      </w:pPr>
    </w:p>
    <w:p w14:paraId="52452165" w14:textId="77777777" w:rsidR="005E0B87" w:rsidRPr="00E32891" w:rsidRDefault="005E0B87" w:rsidP="005E0B87">
      <w:pPr>
        <w:pStyle w:val="Heading2"/>
        <w:rPr>
          <w:rFonts w:asciiTheme="majorHAnsi" w:hAnsiTheme="majorHAnsi"/>
          <w:color w:val="262626" w:themeColor="text1" w:themeTint="D9"/>
          <w:sz w:val="28"/>
          <w:szCs w:val="32"/>
        </w:rPr>
      </w:pPr>
      <w:r>
        <w:rPr>
          <w:rFonts w:asciiTheme="majorHAnsi" w:hAnsiTheme="majorHAnsi"/>
          <w:color w:val="262626" w:themeColor="text1" w:themeTint="D9"/>
          <w:sz w:val="28"/>
          <w:szCs w:val="32"/>
        </w:rPr>
        <w:t xml:space="preserve">PROFESSIONAL APPLICATION </w:t>
      </w:r>
    </w:p>
    <w:p w14:paraId="1A000001" w14:textId="206B99EF"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Senior C#/ASP.NET Full Stack Platform </w:t>
      </w:r>
    </w:p>
    <w:p w14:paraId="1A000002" w14:textId="1A000002" w:rsidR="00190CA6" w:rsidRDefault="00C250C6" w:rsidP="005E0B87">
      <w:pPr>
        <w:jc w:val="both"/>
      </w:pPr>
      <w:r>
        <w:t>Long-running senior engagement delivering full-stack development with C# and ASP.NET, with front-end responsibilities covering modern web UI. Spanning over a year of continuous collaboration (March 2024 to present), this is the largest active contract on the account at 2,400+ hours billed. Demonstrates sustained client trust, consistent delivery quality, and the ability to own complex codebases over extended timelines at a senior technical level.</w:t>
      </w:r>
    </w:p>
    <w:p w14:paraId="1A000003" w14:textId="1A000003" w:rsidR="00190CA6" w:rsidRDefault="00190CA6" w:rsidP="00190CA6">
      <w:pPr>
        <w:jc w:val="both"/>
      </w:pPr>
    </w:p>
    <w:p w14:paraId="1A000004" w14:textId="222EBAD4"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UAE eInvoicing (Peppol) Enterprise Platform </w:t>
      </w:r>
    </w:p>
    <w:p w14:paraId="1A000005" w14:textId="1A000005" w:rsidR="00190CA6" w:rsidRDefault="00C250C6" w:rsidP="005E0B87">
      <w:pPr>
        <w:jc w:val="both"/>
      </w:pPr>
      <w:r>
        <w:t xml:space="preserve">Building an enterprise-grade electronic invoicing solution compliant with the UAE </w:t>
      </w:r>
      <w:proofErr w:type="spellStart"/>
      <w:r>
        <w:t>Peppol</w:t>
      </w:r>
      <w:proofErr w:type="spellEnd"/>
      <w:r>
        <w:t xml:space="preserve"> network standard. Responsibilities include designing and implementing the invoicing data pipeline, mapping business documents to </w:t>
      </w:r>
      <w:proofErr w:type="spellStart"/>
      <w:r>
        <w:t>Peppol</w:t>
      </w:r>
      <w:proofErr w:type="spellEnd"/>
      <w:r>
        <w:t xml:space="preserve"> BIS 3.0 / UBL 2.1 XML schemas, integrating with government tax authority APIs, and ensuring end-to-end compliance with UAE Federal Tax Authority e-invoicing mandates. Stack: .NET Core, C#, XML/UBL, REST APIs.</w:t>
      </w:r>
    </w:p>
    <w:p w14:paraId="1A000006" w14:textId="1A000006" w:rsidR="00190CA6" w:rsidRDefault="00190CA6" w:rsidP="00190CA6">
      <w:pPr>
        <w:jc w:val="both"/>
      </w:pPr>
    </w:p>
    <w:p w14:paraId="1A000007" w14:textId="24A5AE36"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Automated Benchmarking Platform for Repair Shop Technicians </w:t>
      </w:r>
    </w:p>
    <w:p w14:paraId="1A000008" w14:textId="1A000008" w:rsidR="00190CA6" w:rsidRDefault="00C250C6" w:rsidP="005E0B87">
      <w:pPr>
        <w:jc w:val="both"/>
      </w:pPr>
      <w:r>
        <w:t xml:space="preserve">Developing an automated benchmarking and performance evaluation platform for automotive repair shop technicians. The system tracks technician activity, measures efficiency metrics, and generates comparative performance reports to support shop management and workforce </w:t>
      </w:r>
      <w:proofErr w:type="spellStart"/>
      <w:r>
        <w:t>optimisation</w:t>
      </w:r>
      <w:proofErr w:type="spellEnd"/>
      <w:r>
        <w:t>. Involves backend data collection services, reporting pipelines, and a management-facing dashboard. Stack: .NET Core, C#, SQL Server, React.</w:t>
      </w:r>
    </w:p>
    <w:p w14:paraId="1A000009" w14:textId="1A000009" w:rsidR="00190CA6" w:rsidRDefault="00190CA6" w:rsidP="00190CA6">
      <w:pPr>
        <w:jc w:val="both"/>
      </w:pPr>
    </w:p>
    <w:p w14:paraId="1A00000A" w14:textId="5AECD6AB"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.NET C# Backend Development </w:t>
      </w:r>
    </w:p>
    <w:p w14:paraId="1A00000B" w14:textId="1A00000B" w:rsidR="00190CA6" w:rsidRDefault="00C250C6" w:rsidP="005E0B87">
      <w:pPr>
        <w:jc w:val="both"/>
      </w:pPr>
      <w:r>
        <w:t>Backend development engagement focused on .NET and C# server-side implementation. Responsibilities include building and maintaining APIs, implementing business logic, and integrating with external systems. Fixed-price structure demonstrates scoped, outcome-driven delivery. Stack: .NET Core, C#, ASP.NET Web API, SQL Server.</w:t>
      </w:r>
    </w:p>
    <w:p w14:paraId="1A00000C" w14:textId="1A00000C" w:rsidR="00190CA6" w:rsidRDefault="00190CA6" w:rsidP="00190CA6">
      <w:pPr>
        <w:jc w:val="both"/>
      </w:pPr>
    </w:p>
    <w:p w14:paraId="1A00000D" w14:textId="096919DB"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.NET Application Support &amp; Maintenance </w:t>
      </w:r>
    </w:p>
    <w:p w14:paraId="1A00000E" w14:textId="1A00000E" w:rsidR="00190CA6" w:rsidRDefault="00C250C6" w:rsidP="005E0B87">
      <w:pPr>
        <w:jc w:val="both"/>
      </w:pPr>
      <w:r>
        <w:t>Providing ongoing application support and engineering assistance for a .NET-based system. Responsibilities include investigating and resolving production issues, applying patches and improvements, and ensuring system stability. Engagement demonstrates capability for long-term support ownership of live production environments. Stack: .NET, C#, SQL Server.</w:t>
      </w:r>
    </w:p>
    <w:p w14:paraId="1A00000F" w14:textId="1A00000F" w:rsidR="00190CA6" w:rsidRDefault="00190CA6" w:rsidP="00190CA6">
      <w:pPr>
        <w:jc w:val="both"/>
      </w:pPr>
    </w:p>
    <w:p w14:paraId="07349007" w14:textId="4D560008"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Full Stack C# &amp; React Platform </w:t>
      </w:r>
    </w:p>
    <w:p w14:paraId="07349008" w14:textId="5510A9A2" w:rsidR="00190CA6" w:rsidRDefault="00C250C6" w:rsidP="005E0B87">
      <w:pPr>
        <w:jc w:val="both"/>
      </w:pPr>
      <w:r>
        <w:t xml:space="preserve">Delivered full-stack development across a sustained five-month engagement, building and maintaining production features using C#, ASP.NET Core, React, and TypeScript. Responsibilities included backend API development, database design with SQL Server, front-end component development, and performance </w:t>
      </w:r>
      <w:proofErr w:type="spellStart"/>
      <w:r>
        <w:t>optimisation</w:t>
      </w:r>
      <w:proofErr w:type="spellEnd"/>
      <w:r>
        <w:t>. Earned a 5-star rating for clean, high-quality work and reliable delivery throughout the project lifecycle.</w:t>
      </w:r>
    </w:p>
    <w:p w14:paraId="07349009" w14:textId="5510A9A3" w:rsidR="00190CA6" w:rsidRDefault="00190CA6" w:rsidP="00190CA6">
      <w:pPr>
        <w:jc w:val="both"/>
      </w:pPr>
    </w:p>
    <w:p w14:paraId="0734900A" w14:textId="5F143FCD"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Node.js &amp; Next.js Platform </w:t>
      </w:r>
    </w:p>
    <w:p w14:paraId="0734900B" w14:textId="5510A9A5" w:rsidR="00190CA6" w:rsidRDefault="00C250C6" w:rsidP="005E0B87">
      <w:pPr>
        <w:jc w:val="both"/>
      </w:pPr>
      <w:r>
        <w:t>Handled end-to-end frontend and backend development on an ongoing product, delivering features and resolving defects across the full stack using Node.js, React, TypeScript, and Next.js. Produced clean, well-structured code across both client and server layers, with the client noting the work was “professional” and delivered to a high standard. Demonstrated versatility across the modern JavaScript ecosystem alongside the core .NET stack.</w:t>
      </w:r>
    </w:p>
    <w:p w14:paraId="0734900C" w14:textId="5510A9A6" w:rsidR="00190CA6" w:rsidRDefault="00190CA6" w:rsidP="00190CA6">
      <w:pPr>
        <w:jc w:val="both"/>
      </w:pPr>
    </w:p>
    <w:p w14:paraId="2D000001" w14:textId="2D000001"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RCI Insurance – MAP &amp; LMS Platform </w:t>
      </w:r>
      <w:r>
        <w:rPr>
          <w:b w:val="0"/>
          <w:bCs/>
          <w:i/>
          <w:iCs/>
          <w:color w:val="auto"/>
          <w:szCs w:val="22"/>
        </w:rPr>
        <w:t>(Micro-Frontend Architecture · React, .NET 6, TypeScript)</w:t>
      </w:r>
    </w:p>
    <w:p w14:paraId="2D000002" w14:textId="2D000002" w:rsidR="00190CA6" w:rsidRDefault="00C250C6" w:rsidP="005E0B87">
      <w:pPr>
        <w:jc w:val="both"/>
      </w:pPr>
      <w:r>
        <w:t xml:space="preserve">Architected and delivered customer-facing micro-frontend applications using React and TypeScript, providing improved UI modularity and developer workflow. Maintained and enhanced the backend, built on .NET 6 microservices and a modular monolith, improving system reliability and simplifying future feature integration. Also led an i18n strategy across React (i18next) and Angular platforms and produced a phased </w:t>
      </w:r>
      <w:proofErr w:type="spellStart"/>
      <w:r>
        <w:t>modernisation</w:t>
      </w:r>
      <w:proofErr w:type="spellEnd"/>
      <w:r>
        <w:t xml:space="preserve"> roadmap for the legacy ASP.NET Web Forms system.</w:t>
      </w:r>
    </w:p>
    <w:p w14:paraId="2D000003" w14:textId="2D000003" w:rsidR="00190CA6" w:rsidRDefault="00190CA6" w:rsidP="00190CA6">
      <w:pPr>
        <w:jc w:val="both"/>
      </w:pPr>
    </w:p>
    <w:p w14:paraId="2D000004" w14:textId="2D000004"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lastRenderedPageBreak/>
        <w:t xml:space="preserve">InnRoad – Hotel Management SaaS </w:t>
      </w:r>
      <w:r>
        <w:rPr>
          <w:b w:val="0"/>
          <w:bCs/>
          <w:i/>
          <w:iCs/>
          <w:color w:val="auto"/>
          <w:szCs w:val="22"/>
        </w:rPr>
        <w:t>(.NET MAUI, Cross-Platform Mobile, Agile)</w:t>
      </w:r>
    </w:p>
    <w:p w14:paraId="2D000005" w14:textId="2D000005" w:rsidR="00190CA6" w:rsidRDefault="00C250C6" w:rsidP="005E0B87">
      <w:pPr>
        <w:jc w:val="both"/>
      </w:pPr>
      <w:r>
        <w:t>Contributed new features to a comprehensive hotel management product enabling hoteliers to automate operations, boost revenue, and enhance guest experiences. Worked within cross-functional Agile teams across product, QA, and design. Delivered mobile capabilities via .NET MAUI targeting both Android and iOS from a single codebase.</w:t>
      </w:r>
    </w:p>
    <w:p w14:paraId="2D000006" w14:textId="2D000006" w:rsidR="00190CA6" w:rsidRDefault="00190CA6" w:rsidP="00190CA6">
      <w:pPr>
        <w:jc w:val="both"/>
      </w:pPr>
    </w:p>
    <w:p w14:paraId="2D000007" w14:textId="2D000007"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DynamX – Xamarin to .NET MAUI Migration </w:t>
      </w:r>
      <w:r>
        <w:rPr>
          <w:b w:val="0"/>
          <w:bCs/>
          <w:i/>
          <w:iCs/>
          <w:color w:val="auto"/>
          <w:szCs w:val="22"/>
        </w:rPr>
        <w:t>(.NET MAUI, C#, Camera &amp; Barcode APIs)</w:t>
      </w:r>
    </w:p>
    <w:p w14:paraId="2D000008" w14:textId="2D000008" w:rsidR="00190CA6" w:rsidRDefault="00C250C6" w:rsidP="005E0B87">
      <w:pPr>
        <w:jc w:val="both"/>
      </w:pPr>
      <w:r>
        <w:t xml:space="preserve">Spearheaded end-to-end migration of a production mobile application from </w:t>
      </w:r>
      <w:proofErr w:type="spellStart"/>
      <w:r>
        <w:t>Xamarin.Forms</w:t>
      </w:r>
      <w:proofErr w:type="spellEnd"/>
      <w:r>
        <w:t xml:space="preserve"> to .NET MAUI, securing long-term platform support and leveraging .NET 6 performance improvements. Re-engineered native features including camera integration and barcode scanning using MAUI-compatible APIs. Achieved zero regression in user experience and business logic, resulting in a more maintainable, performant application with a streamlined development workflow.</w:t>
      </w:r>
    </w:p>
    <w:p w14:paraId="2D000009" w14:textId="2D000009" w:rsidR="00190CA6" w:rsidRDefault="00190CA6" w:rsidP="00190CA6">
      <w:pPr>
        <w:jc w:val="both"/>
      </w:pPr>
    </w:p>
    <w:p w14:paraId="2D00000A" w14:textId="2D00000A"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Opus – Follow Me (Epilogue Systems) </w:t>
      </w:r>
      <w:r>
        <w:rPr>
          <w:b w:val="0"/>
          <w:bCs/>
          <w:i/>
          <w:iCs/>
          <w:color w:val="auto"/>
          <w:szCs w:val="22"/>
        </w:rPr>
        <w:t>(Azure Functions, Serverless, S3, SNS/SQS, Pub/Sub, C# .NET)</w:t>
      </w:r>
    </w:p>
    <w:p w14:paraId="2D00000B" w14:textId="2D00000B" w:rsidR="00190CA6" w:rsidRDefault="00C250C6" w:rsidP="005E0B87">
      <w:pPr>
        <w:jc w:val="both"/>
      </w:pPr>
      <w:r>
        <w:t>Designed and implemented a serverless file-processing pipeline to introduce a new product feature, using a Pub/Sub pattern with SNS and SQS for reliable, decoupled message handling. Architected a scalable queue mechanism using Azure Functions for compute and S3 for storage, enabling asynchronous processing of diverse file types with improved system resilience and throughput.</w:t>
      </w:r>
    </w:p>
    <w:p w14:paraId="2D00000C" w14:textId="2D00000C" w:rsidR="00190CA6" w:rsidRDefault="00190CA6" w:rsidP="00190CA6">
      <w:pPr>
        <w:jc w:val="both"/>
      </w:pPr>
    </w:p>
    <w:p w14:paraId="2D00000D" w14:textId="2D00000D"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BridgeCorp – Platform Integration </w:t>
      </w:r>
      <w:r>
        <w:rPr>
          <w:b w:val="0"/>
          <w:bCs/>
          <w:i/>
          <w:iCs/>
          <w:color w:val="auto"/>
          <w:szCs w:val="22"/>
        </w:rPr>
        <w:t>(Principal Engineer · Salesforce API, OKTA, .NET, React)</w:t>
      </w:r>
    </w:p>
    <w:p w14:paraId="2D00000E" w14:textId="2D00000E" w:rsidR="00190CA6" w:rsidRDefault="00C250C6" w:rsidP="005E0B87">
      <w:pPr>
        <w:jc w:val="both"/>
      </w:pPr>
      <w:r>
        <w:t>Led project inception and delivery as Principal Engineer: facilitated discovery sessions with PMs and BAs, designed a two-squad team structure led by senior engineers, and drove requirement analysis, sprint planning, and onboarding. Owned technical execution including code reviews and client feedback sessions. Solved core challenges around custom OKTA authentication flows and complex Salesforce API integrations.</w:t>
      </w:r>
    </w:p>
    <w:p w14:paraId="2D00000F" w14:textId="2D00000F" w:rsidR="00190CA6" w:rsidRDefault="00190CA6" w:rsidP="00190CA6">
      <w:pPr>
        <w:jc w:val="both"/>
      </w:pPr>
    </w:p>
    <w:p w14:paraId="2D000010" w14:textId="2D000010" w:rsidR="00190CA6" w:rsidRPr="00190CA6" w:rsidRDefault="00C250C6" w:rsidP="005E0B87">
      <w:pPr>
        <w:pStyle w:val="Heading3"/>
        <w:keepNext/>
        <w:numPr>
          <w:ilvl w:val="0"/>
          <w:numId w:val="15"/>
        </w:numPr>
        <w:rPr>
          <w:color w:val="1D824C" w:themeColor="accent1"/>
          <w:sz w:val="26"/>
          <w:szCs w:val="26"/>
        </w:rPr>
      </w:pPr>
      <w:r>
        <w:rPr>
          <w:color w:val="1D824C" w:themeColor="accent1"/>
          <w:sz w:val="26"/>
          <w:szCs w:val="26"/>
        </w:rPr>
        <w:t xml:space="preserve">Wahupa – Enterprise Forecasting Platform </w:t>
      </w:r>
      <w:r>
        <w:rPr>
          <w:b w:val="0"/>
          <w:bCs/>
          <w:i/>
          <w:iCs/>
          <w:color w:val="auto"/>
          <w:szCs w:val="22"/>
        </w:rPr>
        <w:t>(.NET Core, Event-Driven, Python, Kinaxis API, React)</w:t>
      </w:r>
    </w:p>
    <w:p w14:paraId="2D000011" w14:textId="2D000011" w:rsidR="00190CA6" w:rsidRDefault="00C250C6" w:rsidP="005E0B87">
      <w:pPr>
        <w:jc w:val="both"/>
      </w:pPr>
      <w:r>
        <w:t xml:space="preserve">Delivered strategic architectural </w:t>
      </w:r>
      <w:proofErr w:type="spellStart"/>
      <w:r>
        <w:t>modernisation</w:t>
      </w:r>
      <w:proofErr w:type="spellEnd"/>
      <w:r>
        <w:t xml:space="preserve"> by converting a monolithic import process to an event-driven architecture, improving scalability and maintainability. Developed the MEIO extension for the Kinaxis supply chain platform — an event-driven service processing complex inputs and returning calculated results. Acted as key technical liaison with the product owner and international team, and mentored junior developers throughout. Applied advanced data analytics techniques on a real-world forecasting problem (Kaggle M5 challenge), engineering models to predict 28-day sales forecasts for 3,000+ Walmart products.</w:t>
      </w:r>
    </w:p>
    <w:p w14:paraId="2D000012" w14:textId="2D000012" w:rsidR="00190CA6" w:rsidRDefault="00190CA6" w:rsidP="00190CA6">
      <w:pPr>
        <w:jc w:val="both"/>
      </w:pPr>
    </w:p>
    <w:p w14:paraId="2D000013" w14:textId="2D000013" w:rsidR="00190CA6" w:rsidRPr="00190CA6" w:rsidRDefault="00C250C6" w:rsidP="005E0B87">
      <w:pPr>
        <w:pStyle w:val="Heading3"/>
        <w:keepNext/>
        <w:rPr>
          <w:color w:val="1D824C" w:themeColor="accent1"/>
          <w:sz w:val="26"/>
          <w:szCs w:val="26"/>
        </w:rPr>
      </w:pPr>
      <w:r>
        <w:rPr>
          <w:color w:val="1D824C" w:themeColor="accent1"/>
          <w:sz w:val="26"/>
          <w:szCs w:val="26"/>
        </w:rPr>
        <w:t>🏆 O'Reilly Architecture Katas 2023 – 2nd Place (Global)</w:t>
      </w:r>
    </w:p>
    <w:p w14:paraId="2D000014" w14:textId="2D000014" w:rsidR="00190CA6" w:rsidRDefault="00C250C6" w:rsidP="005E0B87">
      <w:pPr>
        <w:jc w:val="both"/>
      </w:pPr>
      <w:r>
        <w:t>Competed in the O'Reilly Architectural Katas Fall 2023 competition, placing 2nd out of hundreds of international participants. Collaborated as part of the ICON team to design and engineer a complete architectural solution within a time-constrained format — demonstrating high-level systems thinking, architectural decision-making, and the ability to justify trade-offs under competitive conditions.</w:t>
      </w:r>
    </w:p>
    <w:p w14:paraId="2D000015" w14:textId="2D000015" w:rsidR="00190CA6" w:rsidRDefault="00190CA6" w:rsidP="00190CA6">
      <w:pPr>
        <w:jc w:val="both"/>
      </w:pPr>
    </w:p>
    <w:p w14:paraId="40C9C638" w14:textId="369C0C12" w:rsidR="00190CA6" w:rsidRDefault="00C250C6" w:rsidP="00C250C6">
      <w:pPr>
        <w:jc w:val="both"/>
      </w:pPr>
      <w:r>
        <w:t>NETSOL Financial Suit Ascent is built on cutting-edge technology that enables auto, equipment and big-ticket finance companies to run their retail and wholesale finance business with ease. With comprehensive domain coverage and powerful configuration engines, it is architected to empower finance and leasing companies with a platform that supports their growth in terms of business volume and transactions.</w:t>
      </w:r>
    </w:p>
    <w:p w14:paraId="0C47438A" w14:textId="24F6C473" w:rsidR="00CB38BB" w:rsidRDefault="00CB38BB" w:rsidP="00190CA6">
      <w:pPr>
        <w:jc w:val="both"/>
      </w:pPr>
    </w:p>
    <w:p w14:paraId="59B00615" w14:textId="77777777" w:rsidR="00CB38BB" w:rsidRPr="00386FA0" w:rsidRDefault="00CB38BB" w:rsidP="00CB38BB">
      <w:pPr>
        <w:pStyle w:val="Heading3"/>
        <w:keepNext/>
        <w:numPr>
          <w:ilvl w:val="0"/>
          <w:numId w:val="15"/>
        </w:numPr>
        <w:tabs>
          <w:tab w:val="clear" w:pos="360"/>
        </w:tabs>
        <w:rPr>
          <w:color w:val="1D824C" w:themeColor="accent1"/>
          <w:szCs w:val="22"/>
        </w:rPr>
      </w:pPr>
      <w:r>
        <w:rPr>
          <w:color w:val="1D824C" w:themeColor="accent1"/>
          <w:sz w:val="26"/>
          <w:szCs w:val="26"/>
        </w:rPr>
        <w:t xml:space="preserve">Wahupa </w:t>
      </w:r>
      <w:r>
        <w:rPr>
          <w:b w:val="0"/>
          <w:bCs/>
          <w:i/>
          <w:iCs/>
          <w:color w:val="auto"/>
          <w:szCs w:val="22"/>
        </w:rPr>
        <w:t>(M5 forecasting)</w:t>
      </w:r>
    </w:p>
    <w:p w14:paraId="50E636AF" w14:textId="6183D018" w:rsidR="00CB38BB" w:rsidRDefault="00CB38BB" w:rsidP="00CB38BB">
      <w:pPr>
        <w:jc w:val="both"/>
      </w:pPr>
      <w:r>
        <w:t>My team and I participated in this Kaggle competition, it was a forecasting challenge to estimate the uncertainty distribution of the unit sales of various products sold in the USA by Walmart. We were given the sales data and we estimated the uncertainty distribution of the realized values of the same series. We used hierarchical sales data from Walmart, to forecast daily sales for the next 28 days. The data covered the stores in three US States (California, Texas, and Wisconsin) and included item level, department and product categories and store details.</w:t>
      </w:r>
    </w:p>
    <w:p w14:paraId="0E1D28AB" w14:textId="0FADE3EB" w:rsidR="00CB38BB" w:rsidRDefault="00CB38BB" w:rsidP="00CB38BB">
      <w:pPr>
        <w:jc w:val="both"/>
      </w:pPr>
    </w:p>
    <w:p w14:paraId="2524D6DE" w14:textId="77777777" w:rsidR="00CB38BB" w:rsidRPr="00190CA6" w:rsidRDefault="00CB38BB" w:rsidP="00CB38BB">
      <w:pPr>
        <w:pStyle w:val="Heading3"/>
        <w:keepNext/>
        <w:numPr>
          <w:ilvl w:val="0"/>
          <w:numId w:val="15"/>
        </w:numPr>
        <w:tabs>
          <w:tab w:val="clear" w:pos="360"/>
        </w:tabs>
        <w:rPr>
          <w:color w:val="1D824C" w:themeColor="accent1"/>
          <w:sz w:val="26"/>
          <w:szCs w:val="26"/>
        </w:rPr>
      </w:pPr>
      <w:r>
        <w:rPr>
          <w:color w:val="1D824C" w:themeColor="accent1"/>
          <w:sz w:val="26"/>
          <w:szCs w:val="26"/>
        </w:rPr>
        <w:t xml:space="preserve">OPUS – FOLLOW ME </w:t>
      </w:r>
    </w:p>
    <w:p w14:paraId="1D0D5FE7" w14:textId="637A4D54" w:rsidR="00CB38BB" w:rsidRDefault="00CB38BB" w:rsidP="00CB38BB">
      <w:pPr>
        <w:jc w:val="both"/>
      </w:pPr>
      <w:r>
        <w:t xml:space="preserve">Worked on solution designing for the new feature of current product. Worked on pub sub model and implemented </w:t>
      </w:r>
      <w:proofErr w:type="spellStart"/>
      <w:r>
        <w:t>que</w:t>
      </w:r>
      <w:proofErr w:type="spellEnd"/>
      <w:r>
        <w:t xml:space="preserve"> mechanism with server less functionality using Azure lambda functions, S3 storage, SNS and SQS to process different files.</w:t>
      </w:r>
    </w:p>
    <w:p w14:paraId="2C6A3D5E" w14:textId="75506C88" w:rsidR="00190CA6" w:rsidRDefault="00190CA6" w:rsidP="00190CA6">
      <w:pPr>
        <w:jc w:val="both"/>
      </w:pPr>
    </w:p>
    <w:p w14:paraId="7A7CDC23" w14:textId="4D1B8702" w:rsidR="00A20D39" w:rsidRDefault="00A20D39" w:rsidP="00A20D39">
      <w:pPr>
        <w:pStyle w:val="Heading3"/>
        <w:keepNext/>
        <w:numPr>
          <w:ilvl w:val="0"/>
          <w:numId w:val="15"/>
        </w:numPr>
        <w:tabs>
          <w:tab w:val="clear" w:pos="360"/>
        </w:tabs>
        <w:rPr>
          <w:color w:val="1D824C" w:themeColor="accent1"/>
          <w:sz w:val="26"/>
          <w:szCs w:val="26"/>
        </w:rPr>
      </w:pPr>
      <w:r>
        <w:rPr>
          <w:color w:val="1D824C" w:themeColor="accent1"/>
          <w:sz w:val="26"/>
          <w:szCs w:val="26"/>
        </w:rPr>
        <w:t xml:space="preserve">JIBE </w:t>
      </w:r>
      <w:r>
        <w:rPr>
          <w:b w:val="0"/>
          <w:bCs/>
          <w:i/>
          <w:iCs/>
          <w:color w:val="auto"/>
          <w:szCs w:val="22"/>
        </w:rPr>
        <w:t>(sHIP ERP SYSTEM)</w:t>
      </w:r>
      <w:r>
        <w:rPr>
          <w:color w:val="auto"/>
          <w:szCs w:val="22"/>
        </w:rPr>
        <w:t xml:space="preserve"> </w:t>
      </w:r>
    </w:p>
    <w:p w14:paraId="29609D3C" w14:textId="6AE1DD15" w:rsidR="00A20D39" w:rsidRDefault="00CB38BB" w:rsidP="00CB38BB">
      <w:pPr>
        <w:pStyle w:val="Heading3"/>
        <w:keepNext/>
      </w:pPr>
      <w:r>
        <w:rPr>
          <w:rFonts w:eastAsiaTheme="minorHAnsi" w:cstheme="minorBidi"/>
          <w:b w:val="0"/>
          <w:caps w:val="0"/>
          <w:szCs w:val="22"/>
        </w:rPr>
        <w:t xml:space="preserve">Worked on procurement module and upgraded few monolithic processes to microservices. </w:t>
      </w:r>
    </w:p>
    <w:p w14:paraId="137CA3AB" w14:textId="77777777" w:rsidR="00A20D39" w:rsidRPr="00190CA6" w:rsidRDefault="00A20D39" w:rsidP="00190CA6">
      <w:pPr>
        <w:jc w:val="both"/>
      </w:pPr>
    </w:p>
    <w:p w14:paraId="411F05AB" w14:textId="5EA37B9B" w:rsidR="005E0B87" w:rsidRPr="00190CA6" w:rsidRDefault="005E0B87" w:rsidP="005E0B87">
      <w:pPr>
        <w:pStyle w:val="Heading3"/>
        <w:keepNext/>
        <w:numPr>
          <w:ilvl w:val="0"/>
          <w:numId w:val="15"/>
        </w:numPr>
        <w:rPr>
          <w:color w:val="1D824C" w:themeColor="accent1"/>
          <w:sz w:val="26"/>
          <w:szCs w:val="26"/>
        </w:rPr>
      </w:pPr>
      <w:r>
        <w:rPr>
          <w:color w:val="1D824C" w:themeColor="accent1"/>
          <w:sz w:val="26"/>
          <w:szCs w:val="26"/>
        </w:rPr>
        <w:t>BridgeCorp</w:t>
      </w:r>
    </w:p>
    <w:p w14:paraId="2DB1D809" w14:textId="77443C59" w:rsidR="00190CA6" w:rsidRDefault="00190CA6" w:rsidP="005E0B87">
      <w:pPr>
        <w:jc w:val="both"/>
      </w:pPr>
      <w:r>
        <w:t xml:space="preserve">As a principal engineer and a delivery lead, I have attended the discovery calls with project manager &amp; business analyst to understand the technical requirement of project, Design the two technical teams with one senior member as lead. I have been involved in following implementations. </w:t>
      </w:r>
    </w:p>
    <w:p w14:paraId="5CC426ED" w14:textId="46A41586" w:rsidR="00190CA6" w:rsidRDefault="00190CA6" w:rsidP="00190CA6">
      <w:pPr>
        <w:pStyle w:val="ListParagraph"/>
        <w:numPr>
          <w:ilvl w:val="0"/>
          <w:numId w:val="18"/>
        </w:numPr>
        <w:jc w:val="both"/>
      </w:pPr>
      <w:r>
        <w:t xml:space="preserve">Requirement analysis and team finalization, Trained new members and sprint planning. </w:t>
      </w:r>
    </w:p>
    <w:p w14:paraId="29640A94" w14:textId="24C82158" w:rsidR="00190CA6" w:rsidRDefault="00190CA6" w:rsidP="00190CA6">
      <w:pPr>
        <w:pStyle w:val="ListParagraph"/>
        <w:numPr>
          <w:ilvl w:val="0"/>
          <w:numId w:val="18"/>
        </w:numPr>
        <w:jc w:val="both"/>
      </w:pPr>
      <w:r>
        <w:t xml:space="preserve">Worked on initial project setup, code reviews, client meetings and feedback. </w:t>
      </w:r>
    </w:p>
    <w:p w14:paraId="5974EE92" w14:textId="0988733F" w:rsidR="005E0B87" w:rsidRDefault="00190CA6" w:rsidP="00190CA6">
      <w:pPr>
        <w:pStyle w:val="ListParagraph"/>
        <w:numPr>
          <w:ilvl w:val="0"/>
          <w:numId w:val="18"/>
        </w:numPr>
        <w:jc w:val="both"/>
      </w:pPr>
      <w:r>
        <w:t>Worked on technical aspect of project and resolved technical challenges like Authentication and third-party integration like salesforce and OKTA.</w:t>
      </w:r>
    </w:p>
    <w:p w14:paraId="52B9FBB2" w14:textId="77777777" w:rsidR="00190CA6" w:rsidRDefault="00190CA6" w:rsidP="00190CA6">
      <w:pPr>
        <w:jc w:val="both"/>
      </w:pPr>
    </w:p>
    <w:p w14:paraId="75F13333" w14:textId="77777777" w:rsidR="005E0B87" w:rsidRPr="005A4977" w:rsidRDefault="005E0B87" w:rsidP="005E0B87">
      <w:pPr>
        <w:pStyle w:val="Heading3"/>
        <w:keepNext/>
        <w:numPr>
          <w:ilvl w:val="0"/>
          <w:numId w:val="15"/>
        </w:numPr>
        <w:rPr>
          <w:color w:val="1D824C" w:themeColor="accent1"/>
          <w:sz w:val="26"/>
          <w:szCs w:val="26"/>
        </w:rPr>
      </w:pPr>
      <w:r>
        <w:rPr>
          <w:color w:val="1D824C" w:themeColor="accent1"/>
          <w:sz w:val="26"/>
          <w:szCs w:val="26"/>
        </w:rPr>
        <w:t xml:space="preserve">Dynamx </w:t>
      </w:r>
      <w:r>
        <w:rPr>
          <w:b w:val="0"/>
          <w:bCs/>
          <w:i/>
          <w:iCs/>
          <w:color w:val="auto"/>
          <w:szCs w:val="22"/>
        </w:rPr>
        <w:t>(Mobile App)</w:t>
      </w:r>
    </w:p>
    <w:p w14:paraId="41461567" w14:textId="7C1C3069" w:rsidR="005E0B87" w:rsidRPr="00E32891" w:rsidRDefault="005E0B87" w:rsidP="005E0B87">
      <w:pPr>
        <w:jc w:val="both"/>
      </w:pPr>
      <w:r>
        <w:t>As senior member of team I have been working with US client and their embedded system team to develop the mobile UI and all application.</w:t>
      </w:r>
    </w:p>
    <w:p w14:paraId="38AFDD38" w14:textId="77777777" w:rsidR="005E0B87" w:rsidRPr="00E32891" w:rsidRDefault="005E0B87" w:rsidP="005E0B87">
      <w:pPr>
        <w:pStyle w:val="ListParagraph"/>
        <w:numPr>
          <w:ilvl w:val="0"/>
          <w:numId w:val="18"/>
        </w:numPr>
        <w:jc w:val="both"/>
      </w:pPr>
      <w:r>
        <w:t>Development &amp; Creation of Layout module UI (User Interface)</w:t>
      </w:r>
    </w:p>
    <w:p w14:paraId="4DC68E27" w14:textId="77777777" w:rsidR="005E0B87" w:rsidRPr="00E32891" w:rsidRDefault="005E0B87" w:rsidP="005E0B87">
      <w:pPr>
        <w:pStyle w:val="ListParagraph"/>
        <w:numPr>
          <w:ilvl w:val="0"/>
          <w:numId w:val="18"/>
        </w:numPr>
        <w:jc w:val="both"/>
      </w:pPr>
      <w:r>
        <w:t>Implement MVVM and other design Patterns for the application.</w:t>
      </w:r>
    </w:p>
    <w:p w14:paraId="55483BB8" w14:textId="77777777" w:rsidR="005E0B87" w:rsidRDefault="005E0B87" w:rsidP="005E0B87">
      <w:pPr>
        <w:pStyle w:val="ListParagraph"/>
        <w:numPr>
          <w:ilvl w:val="0"/>
          <w:numId w:val="18"/>
        </w:numPr>
        <w:jc w:val="both"/>
      </w:pPr>
      <w:r>
        <w:t>Integrate Social APIs like Facebook, Twitter &amp; YouTube to load profile data on client application.</w:t>
      </w:r>
    </w:p>
    <w:p w14:paraId="4F27DB9B" w14:textId="77777777" w:rsidR="005E0B87" w:rsidRPr="00E32891" w:rsidRDefault="005E0B87" w:rsidP="005E0B87">
      <w:pPr>
        <w:jc w:val="both"/>
      </w:pPr>
    </w:p>
    <w:p w14:paraId="4720BA60" w14:textId="53C59153" w:rsidR="005E0B87" w:rsidRPr="005A4977" w:rsidRDefault="005E0B87" w:rsidP="005E0B87">
      <w:pPr>
        <w:pStyle w:val="Heading3"/>
        <w:keepNext/>
        <w:numPr>
          <w:ilvl w:val="0"/>
          <w:numId w:val="15"/>
        </w:numPr>
        <w:rPr>
          <w:color w:val="1D824C" w:themeColor="accent1"/>
          <w:sz w:val="26"/>
          <w:szCs w:val="26"/>
        </w:rPr>
      </w:pPr>
      <w:r>
        <w:rPr>
          <w:color w:val="1D824C" w:themeColor="accent1"/>
          <w:sz w:val="26"/>
          <w:szCs w:val="26"/>
        </w:rPr>
        <w:t xml:space="preserve">Wahupa </w:t>
      </w:r>
      <w:r>
        <w:rPr>
          <w:b w:val="0"/>
          <w:bCs/>
          <w:i/>
          <w:iCs/>
          <w:color w:val="auto"/>
          <w:szCs w:val="22"/>
        </w:rPr>
        <w:t>(Enterprise level Product)</w:t>
      </w:r>
    </w:p>
    <w:p w14:paraId="48F26872" w14:textId="0FC9FA68" w:rsidR="00190CA6" w:rsidRDefault="00190CA6" w:rsidP="00190CA6">
      <w:pPr>
        <w:jc w:val="both"/>
      </w:pPr>
      <w:r>
        <w:t xml:space="preserve">Worked on requirement gathering meeting with product owner (Stefan) to understand existing support and new implementations and communicate with team. </w:t>
      </w:r>
    </w:p>
    <w:p w14:paraId="4B050AEE" w14:textId="7BF1B21F" w:rsidR="00190CA6" w:rsidRDefault="00190CA6" w:rsidP="00190CA6">
      <w:pPr>
        <w:pStyle w:val="ListParagraph"/>
        <w:numPr>
          <w:ilvl w:val="0"/>
          <w:numId w:val="18"/>
        </w:numPr>
        <w:jc w:val="both"/>
      </w:pPr>
      <w:r>
        <w:t xml:space="preserve">Collaborate with Stake holders and product owners to discuss project workflow and timeline. </w:t>
      </w:r>
    </w:p>
    <w:p w14:paraId="44ACE963" w14:textId="61152C9C" w:rsidR="00190CA6" w:rsidRDefault="00190CA6" w:rsidP="00D71655">
      <w:pPr>
        <w:pStyle w:val="ListParagraph"/>
        <w:numPr>
          <w:ilvl w:val="0"/>
          <w:numId w:val="18"/>
        </w:numPr>
        <w:jc w:val="both"/>
      </w:pPr>
      <w:r>
        <w:t xml:space="preserve">Communicate and guide Junior team members to accomplish their tasks. </w:t>
      </w:r>
    </w:p>
    <w:p w14:paraId="79AEC382" w14:textId="54BA0DA7" w:rsidR="00190CA6" w:rsidRDefault="00190CA6" w:rsidP="00190CA6">
      <w:pPr>
        <w:pStyle w:val="ListParagraph"/>
        <w:numPr>
          <w:ilvl w:val="0"/>
          <w:numId w:val="18"/>
        </w:numPr>
        <w:jc w:val="both"/>
      </w:pPr>
      <w:r>
        <w:t xml:space="preserve">Worked as a full stack developer with an international team to develop and maintain product which was based on future forecasting. </w:t>
      </w:r>
    </w:p>
    <w:p w14:paraId="15B1228A" w14:textId="1DF1DFDD" w:rsidR="00D71655" w:rsidRDefault="00D71655" w:rsidP="00190CA6">
      <w:pPr>
        <w:pStyle w:val="ListParagraph"/>
        <w:numPr>
          <w:ilvl w:val="0"/>
          <w:numId w:val="18"/>
        </w:numPr>
        <w:jc w:val="both"/>
      </w:pPr>
      <w:r>
        <w:t xml:space="preserve">Converted import monolithic process to event driven architecture. </w:t>
      </w:r>
    </w:p>
    <w:p w14:paraId="522F7C2D" w14:textId="03F87750" w:rsidR="00190CA6" w:rsidRDefault="00190CA6" w:rsidP="00190CA6">
      <w:pPr>
        <w:pStyle w:val="ListParagraph"/>
        <w:numPr>
          <w:ilvl w:val="0"/>
          <w:numId w:val="18"/>
        </w:numPr>
        <w:jc w:val="both"/>
      </w:pPr>
      <w:r>
        <w:t xml:space="preserve">Development of product backend processes for adding different features for the enhancement of the product. </w:t>
      </w:r>
    </w:p>
    <w:p w14:paraId="0B79CAEE" w14:textId="2213F0DC" w:rsidR="00190CA6" w:rsidRDefault="00190CA6" w:rsidP="00190CA6">
      <w:pPr>
        <w:pStyle w:val="ListParagraph"/>
        <w:numPr>
          <w:ilvl w:val="0"/>
          <w:numId w:val="18"/>
        </w:numPr>
        <w:jc w:val="both"/>
      </w:pPr>
      <w:r>
        <w:t>Developed the MEIO functionality for the international partners 'Kinaxis'.</w:t>
      </w:r>
    </w:p>
    <w:p w14:paraId="720BE4E9" w14:textId="38CBF046" w:rsidR="00D71655" w:rsidRDefault="00D71655" w:rsidP="00D71655">
      <w:pPr>
        <w:pStyle w:val="ListParagraph"/>
        <w:numPr>
          <w:ilvl w:val="1"/>
          <w:numId w:val="18"/>
        </w:numPr>
        <w:jc w:val="both"/>
      </w:pPr>
      <w:r>
        <w:t xml:space="preserve">MEIO: It is an extension for the Kinaxis Enterprise product, which takes data as an input and process that data and return results. It was based on event driven architecture. </w:t>
      </w:r>
    </w:p>
    <w:p w14:paraId="6AAABAD8" w14:textId="5300F7B3" w:rsidR="00A20D39" w:rsidRDefault="00A20D39" w:rsidP="00A20D39">
      <w:pPr>
        <w:jc w:val="both"/>
      </w:pPr>
    </w:p>
    <w:p w14:paraId="1A0479AF" w14:textId="40D2DBBC" w:rsidR="00A20D39" w:rsidRPr="005A4977" w:rsidRDefault="00CB38BB" w:rsidP="00CB38BB">
      <w:pPr>
        <w:pStyle w:val="Heading3"/>
        <w:keepNext/>
        <w:numPr>
          <w:ilvl w:val="0"/>
          <w:numId w:val="15"/>
        </w:numPr>
        <w:tabs>
          <w:tab w:val="clear" w:pos="360"/>
        </w:tabs>
        <w:rPr>
          <w:b w:val="0"/>
          <w:bCs/>
          <w:i/>
          <w:iCs/>
          <w:color w:val="auto"/>
          <w:sz w:val="20"/>
          <w:szCs w:val="20"/>
        </w:rPr>
      </w:pPr>
      <w:r>
        <w:rPr>
          <w:b w:val="0"/>
          <w:bCs/>
          <w:i/>
          <w:iCs/>
          <w:color w:val="auto"/>
          <w:sz w:val="20"/>
          <w:szCs w:val="20"/>
        </w:rPr>
        <w:lastRenderedPageBreak/>
        <w:t xml:space="preserve">EVOLET (Medical ERP SYSTEM) </w:t>
      </w:r>
    </w:p>
    <w:p w14:paraId="643FA313" w14:textId="5BD08A0A" w:rsidR="00A20D39" w:rsidRPr="005A4977" w:rsidRDefault="00A20D39" w:rsidP="00A20D39">
      <w:pPr>
        <w:pStyle w:val="Heading3"/>
        <w:keepNext/>
        <w:numPr>
          <w:ilvl w:val="0"/>
          <w:numId w:val="15"/>
        </w:numPr>
        <w:tabs>
          <w:tab w:val="clear" w:pos="360"/>
        </w:tabs>
        <w:rPr>
          <w:b w:val="0"/>
          <w:bCs/>
          <w:i/>
          <w:iCs/>
          <w:color w:val="auto"/>
          <w:sz w:val="20"/>
          <w:szCs w:val="20"/>
        </w:rPr>
      </w:pPr>
      <w:r>
        <w:rPr>
          <w:b w:val="0"/>
          <w:bCs/>
          <w:i/>
          <w:iCs/>
          <w:color w:val="auto"/>
          <w:sz w:val="20"/>
          <w:szCs w:val="20"/>
        </w:rPr>
        <w:t>ROSTER APPS</w:t>
      </w:r>
    </w:p>
    <w:p w14:paraId="6A4C9AF1" w14:textId="576E0A0A" w:rsidR="00A20D39" w:rsidRPr="005A4977" w:rsidRDefault="00A20D39" w:rsidP="00A20D39">
      <w:pPr>
        <w:pStyle w:val="Heading3"/>
        <w:keepNext/>
        <w:numPr>
          <w:ilvl w:val="0"/>
          <w:numId w:val="15"/>
        </w:numPr>
        <w:tabs>
          <w:tab w:val="clear" w:pos="360"/>
        </w:tabs>
        <w:rPr>
          <w:b w:val="0"/>
          <w:bCs/>
          <w:i/>
          <w:iCs/>
          <w:color w:val="auto"/>
          <w:sz w:val="20"/>
          <w:szCs w:val="20"/>
        </w:rPr>
      </w:pPr>
      <w:r>
        <w:rPr>
          <w:b w:val="0"/>
          <w:bCs/>
          <w:i/>
          <w:iCs/>
          <w:color w:val="auto"/>
          <w:sz w:val="20"/>
          <w:szCs w:val="20"/>
        </w:rPr>
        <w:t xml:space="preserve">TELENOTES </w:t>
      </w:r>
    </w:p>
    <w:p w14:paraId="7EE156F9" w14:textId="576EF9B2" w:rsidR="00A20D39" w:rsidRPr="005A4977" w:rsidRDefault="00A20D39" w:rsidP="00A20D39">
      <w:pPr>
        <w:pStyle w:val="Heading3"/>
        <w:keepNext/>
        <w:numPr>
          <w:ilvl w:val="0"/>
          <w:numId w:val="15"/>
        </w:numPr>
        <w:tabs>
          <w:tab w:val="clear" w:pos="360"/>
        </w:tabs>
        <w:rPr>
          <w:b w:val="0"/>
          <w:bCs/>
          <w:i/>
          <w:iCs/>
          <w:color w:val="auto"/>
          <w:sz w:val="20"/>
          <w:szCs w:val="20"/>
        </w:rPr>
      </w:pPr>
      <w:r>
        <w:rPr>
          <w:b w:val="0"/>
          <w:bCs/>
          <w:i/>
          <w:iCs/>
          <w:color w:val="auto"/>
          <w:sz w:val="20"/>
          <w:szCs w:val="20"/>
        </w:rPr>
        <w:t>BUSINESS INTELLIGENCE</w:t>
      </w:r>
    </w:p>
    <w:p w14:paraId="41E556A3" w14:textId="7B5DC582" w:rsidR="00A20D39" w:rsidRPr="005A4977" w:rsidRDefault="00A20D39" w:rsidP="00A20D39">
      <w:pPr>
        <w:pStyle w:val="Heading3"/>
        <w:keepNext/>
        <w:numPr>
          <w:ilvl w:val="0"/>
          <w:numId w:val="15"/>
        </w:numPr>
        <w:tabs>
          <w:tab w:val="clear" w:pos="360"/>
        </w:tabs>
        <w:rPr>
          <w:b w:val="0"/>
          <w:bCs/>
          <w:i/>
          <w:iCs/>
          <w:color w:val="auto"/>
          <w:sz w:val="20"/>
          <w:szCs w:val="20"/>
        </w:rPr>
      </w:pPr>
      <w:r>
        <w:rPr>
          <w:b w:val="0"/>
          <w:bCs/>
          <w:i/>
          <w:iCs/>
          <w:color w:val="auto"/>
          <w:sz w:val="20"/>
          <w:szCs w:val="20"/>
        </w:rPr>
        <w:t>.M-NET (SUPPLY CHAIN MANAGEMENT SYSTEM &amp; HELP DESK)</w:t>
      </w:r>
    </w:p>
    <w:sdt>
      <w:sdtPr>
        <w:alias w:val="Education:"/>
        <w:tag w:val="Education:"/>
        <w:id w:val="-1908763273"/>
        <w:placeholder>
          <w:docPart w:val="CE13EB9FFB264D77814548D1ABC30A89"/>
        </w:placeholder>
        <w:temporary/>
        <w:showingPlcHdr/>
        <w15:appearance w15:val="hidden"/>
      </w:sdtPr>
      <w:sdtEndPr/>
      <w:sdtContent>
        <w:p w14:paraId="372F9A16" w14:textId="77777777" w:rsidR="00386FA0" w:rsidRPr="00CF1A49" w:rsidRDefault="00386FA0" w:rsidP="00386FA0">
          <w:pPr>
            <w:pStyle w:val="Heading1"/>
          </w:pPr>
          <w:r>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386FA0" w:rsidRPr="00CF1A49" w14:paraId="37BEA45A" w14:textId="77777777" w:rsidTr="00386FA0">
        <w:tc>
          <w:tcPr>
            <w:tcW w:w="9290" w:type="dxa"/>
          </w:tcPr>
          <w:p w14:paraId="38370156" w14:textId="77777777" w:rsidR="00386FA0" w:rsidRPr="00CF1A49" w:rsidRDefault="00386FA0" w:rsidP="0065260B">
            <w:pPr>
              <w:pStyle w:val="Heading3"/>
              <w:contextualSpacing w:val="0"/>
            </w:pPr>
            <w:r>
              <w:t>2011</w:t>
            </w:r>
          </w:p>
          <w:p w14:paraId="313B06E7" w14:textId="77777777" w:rsidR="00386FA0" w:rsidRPr="00CF1A49" w:rsidRDefault="00386FA0" w:rsidP="0065260B">
            <w:pPr>
              <w:pStyle w:val="Heading2"/>
              <w:contextualSpacing w:val="0"/>
            </w:pPr>
            <w:r>
              <w:t xml:space="preserve">BS (Computer science), </w:t>
            </w:r>
            <w:r>
              <w:rPr>
                <w:rStyle w:val="SubtleReference"/>
              </w:rPr>
              <w:t>numl islamabad, pakistan</w:t>
            </w:r>
          </w:p>
          <w:p w14:paraId="40848A69" w14:textId="56F4EC06" w:rsidR="00386FA0" w:rsidRPr="00CF1A49" w:rsidRDefault="00386FA0" w:rsidP="0065260B">
            <w:pPr>
              <w:contextualSpacing w:val="0"/>
            </w:pPr>
            <w:r>
              <w:t>3.01 COURSE GPA, Class representative and community owner</w:t>
            </w:r>
          </w:p>
        </w:tc>
      </w:tr>
    </w:tbl>
    <w:p w14:paraId="1E31ABA2" w14:textId="77777777" w:rsidR="00386FA0" w:rsidRDefault="00386FA0" w:rsidP="00A20D39">
      <w:pPr>
        <w:pStyle w:val="Heading2"/>
        <w:rPr>
          <w:rFonts w:asciiTheme="majorHAnsi" w:hAnsiTheme="majorHAnsi"/>
          <w:color w:val="262626" w:themeColor="text1" w:themeTint="D9"/>
          <w:sz w:val="28"/>
          <w:szCs w:val="32"/>
        </w:rPr>
      </w:pPr>
    </w:p>
    <w:sdt>
      <w:sdtPr>
        <w:rPr>
          <w:rFonts w:asciiTheme="majorHAnsi" w:hAnsiTheme="majorHAnsi"/>
          <w:color w:val="262626" w:themeColor="text1" w:themeTint="D9"/>
          <w:sz w:val="28"/>
          <w:szCs w:val="32"/>
        </w:rPr>
        <w:alias w:val="Activities:"/>
        <w:tag w:val="Activities:"/>
        <w:id w:val="-134106761"/>
        <w:placeholder>
          <w:docPart w:val="CBD02ED253994607B88B6B2525C9C48E"/>
        </w:placeholder>
        <w:temporary/>
        <w:showingPlcHdr/>
        <w15:appearance w15:val="hidden"/>
      </w:sdtPr>
      <w:sdtEndPr/>
      <w:sdtContent>
        <w:p w14:paraId="15299A17" w14:textId="5B9C81F0" w:rsidR="005E0B87" w:rsidRPr="00A20D39" w:rsidRDefault="005E0B87" w:rsidP="00A20D39">
          <w:pPr>
            <w:pStyle w:val="Heading2"/>
            <w:rPr>
              <w:rFonts w:asciiTheme="majorHAnsi" w:hAnsiTheme="majorHAnsi"/>
              <w:color w:val="262626" w:themeColor="text1" w:themeTint="D9"/>
              <w:sz w:val="28"/>
              <w:szCs w:val="32"/>
            </w:rPr>
          </w:pPr>
          <w:r>
            <w:rPr>
              <w:rFonts w:asciiTheme="majorHAnsi" w:hAnsiTheme="majorHAnsi"/>
              <w:color w:val="262626" w:themeColor="text1" w:themeTint="D9"/>
              <w:sz w:val="28"/>
              <w:szCs w:val="32"/>
            </w:rPr>
            <w:t>Activities</w:t>
          </w:r>
        </w:p>
      </w:sdtContent>
    </w:sdt>
    <w:p w14:paraId="514C3F11" w14:textId="77777777" w:rsidR="00A20D39" w:rsidRDefault="00A20D39" w:rsidP="006E1507"/>
    <w:p w14:paraId="1075F627" w14:textId="1CF71C06" w:rsidR="00B51D1B" w:rsidRPr="006E1507" w:rsidRDefault="005E0B87" w:rsidP="006E1507">
      <w:r>
        <w:t>Book reading, Photographer, Trainer, badminton, and foosball player</w:t>
      </w:r>
    </w:p>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D368" w14:textId="77777777" w:rsidR="003B46DC" w:rsidRDefault="003B46DC" w:rsidP="0068194B">
      <w:r>
        <w:separator/>
      </w:r>
    </w:p>
    <w:p w14:paraId="04B63233" w14:textId="77777777" w:rsidR="003B46DC" w:rsidRDefault="003B46DC"/>
    <w:p w14:paraId="5CB073EA" w14:textId="77777777" w:rsidR="003B46DC" w:rsidRDefault="003B46DC"/>
  </w:endnote>
  <w:endnote w:type="continuationSeparator" w:id="0">
    <w:p w14:paraId="746E9936" w14:textId="77777777" w:rsidR="003B46DC" w:rsidRDefault="003B46DC" w:rsidP="0068194B">
      <w:r>
        <w:continuationSeparator/>
      </w:r>
    </w:p>
    <w:p w14:paraId="51F8A793" w14:textId="77777777" w:rsidR="003B46DC" w:rsidRDefault="003B46DC"/>
    <w:p w14:paraId="4B418F17" w14:textId="77777777" w:rsidR="003B46DC" w:rsidRDefault="003B46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533437B2" w14:textId="77777777" w:rsidR="002B2958" w:rsidRDefault="002B2958">
        <w:pPr>
          <w:pStyle w:val="Footer"/>
        </w:pPr>
        <w:r>
          <w:fldChar w:fldCharType="begin"/>
        </w:r>
        <w:r>
          <w:instrText xml:space="preserve"> PAGE   \* MERGEFORMAT </w:instrText>
        </w:r>
        <w:r>
          <w:fldChar w:fldCharType="separate"/>
        </w:r>
        <w:r w:rsidR="005E0B87">
          <w:rPr>
            <w:noProof/>
          </w:rPr>
          <w:t>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4E58" w14:textId="77777777" w:rsidR="003B46DC" w:rsidRDefault="003B46DC" w:rsidP="0068194B">
      <w:r>
        <w:separator/>
      </w:r>
    </w:p>
    <w:p w14:paraId="7F59650D" w14:textId="77777777" w:rsidR="003B46DC" w:rsidRDefault="003B46DC"/>
    <w:p w14:paraId="238690D2" w14:textId="77777777" w:rsidR="003B46DC" w:rsidRDefault="003B46DC"/>
  </w:footnote>
  <w:footnote w:type="continuationSeparator" w:id="0">
    <w:p w14:paraId="3840C0D6" w14:textId="77777777" w:rsidR="003B46DC" w:rsidRDefault="003B46DC" w:rsidP="0068194B">
      <w:r>
        <w:continuationSeparator/>
      </w:r>
    </w:p>
    <w:p w14:paraId="2732B3AD" w14:textId="77777777" w:rsidR="003B46DC" w:rsidRDefault="003B46DC"/>
    <w:p w14:paraId="5F23B6D5" w14:textId="77777777" w:rsidR="003B46DC" w:rsidRDefault="003B46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A334"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16244244" wp14:editId="080EEC0B">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71EE69C"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530EAE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6C472B"/>
    <w:multiLevelType w:val="hybridMultilevel"/>
    <w:tmpl w:val="02D88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2B912DE"/>
    <w:multiLevelType w:val="multilevel"/>
    <w:tmpl w:val="DB7001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35762818"/>
    <w:multiLevelType w:val="hybridMultilevel"/>
    <w:tmpl w:val="B93CA65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39011CAC"/>
    <w:multiLevelType w:val="hybridMultilevel"/>
    <w:tmpl w:val="5D26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5C4A1F"/>
    <w:multiLevelType w:val="hybridMultilevel"/>
    <w:tmpl w:val="7AFA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8601C45"/>
    <w:multiLevelType w:val="hybridMultilevel"/>
    <w:tmpl w:val="8B06C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2A53BC"/>
    <w:multiLevelType w:val="hybridMultilevel"/>
    <w:tmpl w:val="3154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975366">
    <w:abstractNumId w:val="9"/>
  </w:num>
  <w:num w:numId="2" w16cid:durableId="1769543383">
    <w:abstractNumId w:val="8"/>
  </w:num>
  <w:num w:numId="3" w16cid:durableId="115485465">
    <w:abstractNumId w:val="7"/>
  </w:num>
  <w:num w:numId="4" w16cid:durableId="1645694019">
    <w:abstractNumId w:val="6"/>
  </w:num>
  <w:num w:numId="5" w16cid:durableId="873426136">
    <w:abstractNumId w:val="11"/>
  </w:num>
  <w:num w:numId="6" w16cid:durableId="450369285">
    <w:abstractNumId w:val="3"/>
  </w:num>
  <w:num w:numId="7" w16cid:durableId="1715812156">
    <w:abstractNumId w:val="12"/>
  </w:num>
  <w:num w:numId="8" w16cid:durableId="1692796928">
    <w:abstractNumId w:val="2"/>
  </w:num>
  <w:num w:numId="9" w16cid:durableId="592589357">
    <w:abstractNumId w:val="17"/>
  </w:num>
  <w:num w:numId="10" w16cid:durableId="679116642">
    <w:abstractNumId w:val="5"/>
  </w:num>
  <w:num w:numId="11" w16cid:durableId="615990600">
    <w:abstractNumId w:val="4"/>
  </w:num>
  <w:num w:numId="12" w16cid:durableId="1431970733">
    <w:abstractNumId w:val="1"/>
  </w:num>
  <w:num w:numId="13" w16cid:durableId="17195438">
    <w:abstractNumId w:val="0"/>
  </w:num>
  <w:num w:numId="14" w16cid:durableId="274749163">
    <w:abstractNumId w:val="18"/>
  </w:num>
  <w:num w:numId="15" w16cid:durableId="665375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4644280">
    <w:abstractNumId w:val="14"/>
  </w:num>
  <w:num w:numId="17" w16cid:durableId="128792331">
    <w:abstractNumId w:val="19"/>
  </w:num>
  <w:num w:numId="18" w16cid:durableId="777063831">
    <w:abstractNumId w:val="10"/>
  </w:num>
  <w:num w:numId="19" w16cid:durableId="294916689">
    <w:abstractNumId w:val="16"/>
  </w:num>
  <w:num w:numId="20" w16cid:durableId="434986995">
    <w:abstractNumId w:val="15"/>
  </w:num>
  <w:num w:numId="21" w16cid:durableId="795411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42"/>
    <w:rsid w:val="000001EF"/>
    <w:rsid w:val="00007322"/>
    <w:rsid w:val="00007728"/>
    <w:rsid w:val="00015368"/>
    <w:rsid w:val="00024584"/>
    <w:rsid w:val="00024730"/>
    <w:rsid w:val="000256F1"/>
    <w:rsid w:val="00026744"/>
    <w:rsid w:val="00055E95"/>
    <w:rsid w:val="0007021F"/>
    <w:rsid w:val="000B2BA5"/>
    <w:rsid w:val="000D2FED"/>
    <w:rsid w:val="000F2F8C"/>
    <w:rsid w:val="000F7162"/>
    <w:rsid w:val="0010006E"/>
    <w:rsid w:val="001045A8"/>
    <w:rsid w:val="00114A91"/>
    <w:rsid w:val="00120DCF"/>
    <w:rsid w:val="00122DEA"/>
    <w:rsid w:val="001427E1"/>
    <w:rsid w:val="00163668"/>
    <w:rsid w:val="00165CED"/>
    <w:rsid w:val="00171566"/>
    <w:rsid w:val="00174676"/>
    <w:rsid w:val="001755A8"/>
    <w:rsid w:val="001811A8"/>
    <w:rsid w:val="00184014"/>
    <w:rsid w:val="00190CA6"/>
    <w:rsid w:val="00192008"/>
    <w:rsid w:val="001C0E68"/>
    <w:rsid w:val="001C4B6F"/>
    <w:rsid w:val="001D0BF1"/>
    <w:rsid w:val="001E3120"/>
    <w:rsid w:val="001E7E0C"/>
    <w:rsid w:val="001F0BB0"/>
    <w:rsid w:val="001F4E6D"/>
    <w:rsid w:val="001F6140"/>
    <w:rsid w:val="00202520"/>
    <w:rsid w:val="00203573"/>
    <w:rsid w:val="0020597D"/>
    <w:rsid w:val="00213B4C"/>
    <w:rsid w:val="002253B0"/>
    <w:rsid w:val="00236D54"/>
    <w:rsid w:val="00241D8C"/>
    <w:rsid w:val="00241FDB"/>
    <w:rsid w:val="0024720C"/>
    <w:rsid w:val="00257EEB"/>
    <w:rsid w:val="002617AE"/>
    <w:rsid w:val="002638D0"/>
    <w:rsid w:val="002647D3"/>
    <w:rsid w:val="00275EAE"/>
    <w:rsid w:val="00294998"/>
    <w:rsid w:val="00297F18"/>
    <w:rsid w:val="002A1945"/>
    <w:rsid w:val="002B061B"/>
    <w:rsid w:val="002B2958"/>
    <w:rsid w:val="002B3FC8"/>
    <w:rsid w:val="002C3198"/>
    <w:rsid w:val="002D23C5"/>
    <w:rsid w:val="002D6137"/>
    <w:rsid w:val="002E7E61"/>
    <w:rsid w:val="002F05E5"/>
    <w:rsid w:val="002F254D"/>
    <w:rsid w:val="002F30E4"/>
    <w:rsid w:val="00307140"/>
    <w:rsid w:val="00316DFF"/>
    <w:rsid w:val="00325B57"/>
    <w:rsid w:val="00334D6F"/>
    <w:rsid w:val="00336056"/>
    <w:rsid w:val="003544E1"/>
    <w:rsid w:val="00366398"/>
    <w:rsid w:val="00372C74"/>
    <w:rsid w:val="00386FA0"/>
    <w:rsid w:val="003A0632"/>
    <w:rsid w:val="003A30E5"/>
    <w:rsid w:val="003A6ADF"/>
    <w:rsid w:val="003B46DC"/>
    <w:rsid w:val="003B5928"/>
    <w:rsid w:val="003D380F"/>
    <w:rsid w:val="003E160D"/>
    <w:rsid w:val="003F1D5F"/>
    <w:rsid w:val="003F6A68"/>
    <w:rsid w:val="00401DCA"/>
    <w:rsid w:val="00405128"/>
    <w:rsid w:val="00406CFF"/>
    <w:rsid w:val="00416B25"/>
    <w:rsid w:val="00416F40"/>
    <w:rsid w:val="00420592"/>
    <w:rsid w:val="004319E0"/>
    <w:rsid w:val="00437E8C"/>
    <w:rsid w:val="00440225"/>
    <w:rsid w:val="004726BC"/>
    <w:rsid w:val="00474105"/>
    <w:rsid w:val="00480E6E"/>
    <w:rsid w:val="00486277"/>
    <w:rsid w:val="00494CF6"/>
    <w:rsid w:val="00495F8D"/>
    <w:rsid w:val="004A1FAE"/>
    <w:rsid w:val="004A32FF"/>
    <w:rsid w:val="004B06EB"/>
    <w:rsid w:val="004B58F4"/>
    <w:rsid w:val="004B6AD0"/>
    <w:rsid w:val="004C2D5D"/>
    <w:rsid w:val="004C33E1"/>
    <w:rsid w:val="004E01EB"/>
    <w:rsid w:val="004E2794"/>
    <w:rsid w:val="004E53B7"/>
    <w:rsid w:val="00510392"/>
    <w:rsid w:val="00513E2A"/>
    <w:rsid w:val="005505F6"/>
    <w:rsid w:val="00551930"/>
    <w:rsid w:val="00566A35"/>
    <w:rsid w:val="0056701E"/>
    <w:rsid w:val="005740D7"/>
    <w:rsid w:val="0058636E"/>
    <w:rsid w:val="005A0F26"/>
    <w:rsid w:val="005A1B10"/>
    <w:rsid w:val="005A4977"/>
    <w:rsid w:val="005A6850"/>
    <w:rsid w:val="005B1B1B"/>
    <w:rsid w:val="005C5932"/>
    <w:rsid w:val="005D3CA7"/>
    <w:rsid w:val="005D4CC1"/>
    <w:rsid w:val="005E0B87"/>
    <w:rsid w:val="005F4B91"/>
    <w:rsid w:val="005F55D2"/>
    <w:rsid w:val="00607650"/>
    <w:rsid w:val="00612E42"/>
    <w:rsid w:val="0062312F"/>
    <w:rsid w:val="00625F2C"/>
    <w:rsid w:val="00633D04"/>
    <w:rsid w:val="006618E9"/>
    <w:rsid w:val="00677D3F"/>
    <w:rsid w:val="0068194B"/>
    <w:rsid w:val="00692703"/>
    <w:rsid w:val="006A1962"/>
    <w:rsid w:val="006B5D48"/>
    <w:rsid w:val="006B7D7B"/>
    <w:rsid w:val="006C1A5E"/>
    <w:rsid w:val="006E1507"/>
    <w:rsid w:val="00712D8B"/>
    <w:rsid w:val="0072359D"/>
    <w:rsid w:val="007273B7"/>
    <w:rsid w:val="00733E0A"/>
    <w:rsid w:val="0074403D"/>
    <w:rsid w:val="00746D44"/>
    <w:rsid w:val="007538DC"/>
    <w:rsid w:val="00757803"/>
    <w:rsid w:val="007778BB"/>
    <w:rsid w:val="0079206B"/>
    <w:rsid w:val="00796076"/>
    <w:rsid w:val="007C0566"/>
    <w:rsid w:val="007C606B"/>
    <w:rsid w:val="007E6A61"/>
    <w:rsid w:val="00801140"/>
    <w:rsid w:val="00803404"/>
    <w:rsid w:val="00834955"/>
    <w:rsid w:val="00855B59"/>
    <w:rsid w:val="00860461"/>
    <w:rsid w:val="0086487C"/>
    <w:rsid w:val="00870B20"/>
    <w:rsid w:val="00873C79"/>
    <w:rsid w:val="008829F8"/>
    <w:rsid w:val="00885897"/>
    <w:rsid w:val="008A6538"/>
    <w:rsid w:val="008B24BE"/>
    <w:rsid w:val="008C7056"/>
    <w:rsid w:val="008F3B14"/>
    <w:rsid w:val="00901899"/>
    <w:rsid w:val="00901ACE"/>
    <w:rsid w:val="0090344B"/>
    <w:rsid w:val="00905715"/>
    <w:rsid w:val="0091321E"/>
    <w:rsid w:val="00913946"/>
    <w:rsid w:val="0092726B"/>
    <w:rsid w:val="009361BA"/>
    <w:rsid w:val="00944F78"/>
    <w:rsid w:val="009510E7"/>
    <w:rsid w:val="00952C89"/>
    <w:rsid w:val="009571D8"/>
    <w:rsid w:val="009650EA"/>
    <w:rsid w:val="009715C8"/>
    <w:rsid w:val="00971B9F"/>
    <w:rsid w:val="0097790C"/>
    <w:rsid w:val="0098506E"/>
    <w:rsid w:val="009A44CE"/>
    <w:rsid w:val="009C4DFC"/>
    <w:rsid w:val="009D44F8"/>
    <w:rsid w:val="009D4FEF"/>
    <w:rsid w:val="009E3160"/>
    <w:rsid w:val="009F220C"/>
    <w:rsid w:val="009F3B05"/>
    <w:rsid w:val="009F4931"/>
    <w:rsid w:val="00A14534"/>
    <w:rsid w:val="00A16DAA"/>
    <w:rsid w:val="00A20D39"/>
    <w:rsid w:val="00A24162"/>
    <w:rsid w:val="00A25023"/>
    <w:rsid w:val="00A270EA"/>
    <w:rsid w:val="00A305D6"/>
    <w:rsid w:val="00A34BA2"/>
    <w:rsid w:val="00A36F27"/>
    <w:rsid w:val="00A42E32"/>
    <w:rsid w:val="00A46E63"/>
    <w:rsid w:val="00A51DC5"/>
    <w:rsid w:val="00A53DE1"/>
    <w:rsid w:val="00A615E1"/>
    <w:rsid w:val="00A755E8"/>
    <w:rsid w:val="00A93A5D"/>
    <w:rsid w:val="00A93B73"/>
    <w:rsid w:val="00AB32F8"/>
    <w:rsid w:val="00AB610B"/>
    <w:rsid w:val="00AD360E"/>
    <w:rsid w:val="00AD40FB"/>
    <w:rsid w:val="00AD782D"/>
    <w:rsid w:val="00AE7650"/>
    <w:rsid w:val="00B10EBE"/>
    <w:rsid w:val="00B236F1"/>
    <w:rsid w:val="00B411FB"/>
    <w:rsid w:val="00B50F99"/>
    <w:rsid w:val="00B51D1B"/>
    <w:rsid w:val="00B51DBF"/>
    <w:rsid w:val="00B540F4"/>
    <w:rsid w:val="00B60FD0"/>
    <w:rsid w:val="00B622DF"/>
    <w:rsid w:val="00B6332A"/>
    <w:rsid w:val="00B71948"/>
    <w:rsid w:val="00B81760"/>
    <w:rsid w:val="00B8494C"/>
    <w:rsid w:val="00BA0A5F"/>
    <w:rsid w:val="00BA1546"/>
    <w:rsid w:val="00BB4E51"/>
    <w:rsid w:val="00BB6CEF"/>
    <w:rsid w:val="00BB6FA0"/>
    <w:rsid w:val="00BD431F"/>
    <w:rsid w:val="00BE423E"/>
    <w:rsid w:val="00BF61AC"/>
    <w:rsid w:val="00C102FB"/>
    <w:rsid w:val="00C250C6"/>
    <w:rsid w:val="00C269B7"/>
    <w:rsid w:val="00C47FA6"/>
    <w:rsid w:val="00C553A4"/>
    <w:rsid w:val="00C57FC6"/>
    <w:rsid w:val="00C66A7D"/>
    <w:rsid w:val="00C76389"/>
    <w:rsid w:val="00C779DA"/>
    <w:rsid w:val="00C814F7"/>
    <w:rsid w:val="00C819BD"/>
    <w:rsid w:val="00C949E4"/>
    <w:rsid w:val="00CA4B4D"/>
    <w:rsid w:val="00CB35C3"/>
    <w:rsid w:val="00CB38BB"/>
    <w:rsid w:val="00CC78BD"/>
    <w:rsid w:val="00CD323D"/>
    <w:rsid w:val="00CE4030"/>
    <w:rsid w:val="00CE64B3"/>
    <w:rsid w:val="00CF1A49"/>
    <w:rsid w:val="00D048E0"/>
    <w:rsid w:val="00D0630C"/>
    <w:rsid w:val="00D243A9"/>
    <w:rsid w:val="00D305E5"/>
    <w:rsid w:val="00D37CD3"/>
    <w:rsid w:val="00D66A52"/>
    <w:rsid w:val="00D66EFA"/>
    <w:rsid w:val="00D71655"/>
    <w:rsid w:val="00D72A2D"/>
    <w:rsid w:val="00D9521A"/>
    <w:rsid w:val="00DA3914"/>
    <w:rsid w:val="00DA59AA"/>
    <w:rsid w:val="00DB6915"/>
    <w:rsid w:val="00DB7E1E"/>
    <w:rsid w:val="00DC1B78"/>
    <w:rsid w:val="00DC2A2F"/>
    <w:rsid w:val="00DC600B"/>
    <w:rsid w:val="00DE0FAA"/>
    <w:rsid w:val="00DE136D"/>
    <w:rsid w:val="00DE6534"/>
    <w:rsid w:val="00DF4D6C"/>
    <w:rsid w:val="00E00CB3"/>
    <w:rsid w:val="00E01923"/>
    <w:rsid w:val="00E14498"/>
    <w:rsid w:val="00E2397A"/>
    <w:rsid w:val="00E254DB"/>
    <w:rsid w:val="00E2718E"/>
    <w:rsid w:val="00E300FC"/>
    <w:rsid w:val="00E32891"/>
    <w:rsid w:val="00E362DB"/>
    <w:rsid w:val="00E46620"/>
    <w:rsid w:val="00E5632B"/>
    <w:rsid w:val="00E63E9C"/>
    <w:rsid w:val="00E70240"/>
    <w:rsid w:val="00E71E6B"/>
    <w:rsid w:val="00E81CC5"/>
    <w:rsid w:val="00E85A87"/>
    <w:rsid w:val="00E85B4A"/>
    <w:rsid w:val="00E9528E"/>
    <w:rsid w:val="00EA5099"/>
    <w:rsid w:val="00EB0EDB"/>
    <w:rsid w:val="00EC1351"/>
    <w:rsid w:val="00EC4CBF"/>
    <w:rsid w:val="00EE2CA8"/>
    <w:rsid w:val="00EF17E8"/>
    <w:rsid w:val="00EF51D9"/>
    <w:rsid w:val="00F130DD"/>
    <w:rsid w:val="00F24884"/>
    <w:rsid w:val="00F476C4"/>
    <w:rsid w:val="00F61DF9"/>
    <w:rsid w:val="00F649ED"/>
    <w:rsid w:val="00F81960"/>
    <w:rsid w:val="00F8662B"/>
    <w:rsid w:val="00F8769D"/>
    <w:rsid w:val="00F9350C"/>
    <w:rsid w:val="00F94EB5"/>
    <w:rsid w:val="00F9624D"/>
    <w:rsid w:val="00FA455D"/>
    <w:rsid w:val="00FA6756"/>
    <w:rsid w:val="00FB31C1"/>
    <w:rsid w:val="00FB58F2"/>
    <w:rsid w:val="00FC6AEA"/>
    <w:rsid w:val="00FD3D13"/>
    <w:rsid w:val="00FD5962"/>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D7AC3"/>
  <w15:chartTrackingRefBased/>
  <w15:docId w15:val="{33DB75C3-DED4-4706-8BF7-70215D5C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C79"/>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paragraph" w:customStyle="1" w:styleId="Normal1">
    <w:name w:val="Normal1"/>
    <w:rsid w:val="00E32891"/>
    <w:rPr>
      <w:rFonts w:ascii="Times New Roman" w:eastAsia="Times New Roman" w:hAnsi="Times New Roman" w:cs="Times New Roman"/>
      <w:color w:val="000000"/>
      <w:sz w:val="20"/>
    </w:rPr>
  </w:style>
  <w:style w:type="character" w:customStyle="1" w:styleId="white-space-pre">
    <w:name w:val="white-space-pre"/>
    <w:basedOn w:val="DefaultParagraphFont"/>
    <w:rsid w:val="009715C8"/>
  </w:style>
  <w:style w:type="character" w:styleId="UnresolvedMention">
    <w:name w:val="Unresolved Mention"/>
    <w:basedOn w:val="DefaultParagraphFont"/>
    <w:uiPriority w:val="99"/>
    <w:semiHidden/>
    <w:unhideWhenUsed/>
    <w:rsid w:val="00CB3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7465">
      <w:bodyDiv w:val="1"/>
      <w:marLeft w:val="0"/>
      <w:marRight w:val="0"/>
      <w:marTop w:val="0"/>
      <w:marBottom w:val="0"/>
      <w:divBdr>
        <w:top w:val="none" w:sz="0" w:space="0" w:color="auto"/>
        <w:left w:val="none" w:sz="0" w:space="0" w:color="auto"/>
        <w:bottom w:val="none" w:sz="0" w:space="0" w:color="auto"/>
        <w:right w:val="none" w:sz="0" w:space="0" w:color="auto"/>
      </w:divBdr>
    </w:div>
    <w:div w:id="184296568">
      <w:bodyDiv w:val="1"/>
      <w:marLeft w:val="0"/>
      <w:marRight w:val="0"/>
      <w:marTop w:val="0"/>
      <w:marBottom w:val="0"/>
      <w:divBdr>
        <w:top w:val="none" w:sz="0" w:space="0" w:color="auto"/>
        <w:left w:val="none" w:sz="0" w:space="0" w:color="auto"/>
        <w:bottom w:val="none" w:sz="0" w:space="0" w:color="auto"/>
        <w:right w:val="none" w:sz="0" w:space="0" w:color="auto"/>
      </w:divBdr>
    </w:div>
    <w:div w:id="1327900278">
      <w:bodyDiv w:val="1"/>
      <w:marLeft w:val="0"/>
      <w:marRight w:val="0"/>
      <w:marTop w:val="0"/>
      <w:marBottom w:val="0"/>
      <w:divBdr>
        <w:top w:val="none" w:sz="0" w:space="0" w:color="auto"/>
        <w:left w:val="none" w:sz="0" w:space="0" w:color="auto"/>
        <w:bottom w:val="none" w:sz="0" w:space="0" w:color="auto"/>
        <w:right w:val="none" w:sz="0" w:space="0" w:color="auto"/>
      </w:divBdr>
    </w:div>
    <w:div w:id="1444031875">
      <w:bodyDiv w:val="1"/>
      <w:marLeft w:val="0"/>
      <w:marRight w:val="0"/>
      <w:marTop w:val="0"/>
      <w:marBottom w:val="0"/>
      <w:divBdr>
        <w:top w:val="none" w:sz="0" w:space="0" w:color="auto"/>
        <w:left w:val="none" w:sz="0" w:space="0" w:color="auto"/>
        <w:bottom w:val="none" w:sz="0" w:space="0" w:color="auto"/>
        <w:right w:val="none" w:sz="0" w:space="0" w:color="auto"/>
      </w:divBdr>
    </w:div>
    <w:div w:id="151633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mid\AppData\Local\Microsoft\Windows\INetCache\Content.MSO\477DEFDF.h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86DF05D6DD4AE4956A82E9B9823B8D"/>
        <w:category>
          <w:name w:val="General"/>
          <w:gallery w:val="placeholder"/>
        </w:category>
        <w:types>
          <w:type w:val="bbPlcHdr"/>
        </w:types>
        <w:behaviors>
          <w:behavior w:val="content"/>
        </w:behaviors>
        <w:guid w:val="{C13A7C83-7F04-4DDD-9FD6-DB7E1CA308D0}"/>
      </w:docPartPr>
      <w:docPartBody>
        <w:p w:rsidR="00CC6259" w:rsidRDefault="009E617E">
          <w:pPr>
            <w:pStyle w:val="B186DF05D6DD4AE4956A82E9B9823B8D"/>
          </w:pPr>
          <w:r w:rsidRPr="00CF1A49">
            <w:t>Experience</w:t>
          </w:r>
        </w:p>
      </w:docPartBody>
    </w:docPart>
    <w:docPart>
      <w:docPartPr>
        <w:name w:val="C4DCB0C3FEA24F24A31DECFDCE159C4C"/>
        <w:category>
          <w:name w:val="General"/>
          <w:gallery w:val="placeholder"/>
        </w:category>
        <w:types>
          <w:type w:val="bbPlcHdr"/>
        </w:types>
        <w:behaviors>
          <w:behavior w:val="content"/>
        </w:behaviors>
        <w:guid w:val="{E76A77E3-02EC-4FC6-B8EB-B22585C70535}"/>
      </w:docPartPr>
      <w:docPartBody>
        <w:p w:rsidR="00CC6259" w:rsidRDefault="009E617E">
          <w:pPr>
            <w:pStyle w:val="C4DCB0C3FEA24F24A31DECFDCE159C4C"/>
          </w:pPr>
          <w:r w:rsidRPr="00CF1A49">
            <w:t>To</w:t>
          </w:r>
        </w:p>
      </w:docPartBody>
    </w:docPart>
    <w:docPart>
      <w:docPartPr>
        <w:name w:val="0781F0AB101344578D5DD495AE715A63"/>
        <w:category>
          <w:name w:val="General"/>
          <w:gallery w:val="placeholder"/>
        </w:category>
        <w:types>
          <w:type w:val="bbPlcHdr"/>
        </w:types>
        <w:behaviors>
          <w:behavior w:val="content"/>
        </w:behaviors>
        <w:guid w:val="{DD1B8732-A5BE-47BF-B8FF-BA75881D4719}"/>
      </w:docPartPr>
      <w:docPartBody>
        <w:p w:rsidR="00CC6259" w:rsidRDefault="009E617E">
          <w:pPr>
            <w:pStyle w:val="0781F0AB101344578D5DD495AE715A63"/>
          </w:pPr>
          <w:r w:rsidRPr="00CF1A49">
            <w:t>To</w:t>
          </w:r>
        </w:p>
      </w:docPartBody>
    </w:docPart>
    <w:docPart>
      <w:docPartPr>
        <w:name w:val="D07B6ED34E5F476D884B4511F887637C"/>
        <w:category>
          <w:name w:val="General"/>
          <w:gallery w:val="placeholder"/>
        </w:category>
        <w:types>
          <w:type w:val="bbPlcHdr"/>
        </w:types>
        <w:behaviors>
          <w:behavior w:val="content"/>
        </w:behaviors>
        <w:guid w:val="{63E80EAB-A157-435A-8922-FA4FD5A354AD}"/>
      </w:docPartPr>
      <w:docPartBody>
        <w:p w:rsidR="00CC6259" w:rsidRDefault="00F91F6A" w:rsidP="00F91F6A">
          <w:pPr>
            <w:pStyle w:val="D07B6ED34E5F476D884B4511F887637C"/>
          </w:pPr>
          <w:r w:rsidRPr="00CF1A49">
            <w:t>To</w:t>
          </w:r>
        </w:p>
      </w:docPartBody>
    </w:docPart>
    <w:docPart>
      <w:docPartPr>
        <w:name w:val="8F4B20F45B4244859348F242AD7CE965"/>
        <w:category>
          <w:name w:val="General"/>
          <w:gallery w:val="placeholder"/>
        </w:category>
        <w:types>
          <w:type w:val="bbPlcHdr"/>
        </w:types>
        <w:behaviors>
          <w:behavior w:val="content"/>
        </w:behaviors>
        <w:guid w:val="{D4E5B462-0DE9-4B0B-89D8-AE33AFB6AFE1}"/>
      </w:docPartPr>
      <w:docPartBody>
        <w:p w:rsidR="00CC6259" w:rsidRDefault="00F91F6A" w:rsidP="00F91F6A">
          <w:pPr>
            <w:pStyle w:val="8F4B20F45B4244859348F242AD7CE965"/>
          </w:pPr>
          <w:r w:rsidRPr="00CF1A49">
            <w:t>To</w:t>
          </w:r>
        </w:p>
      </w:docPartBody>
    </w:docPart>
    <w:docPart>
      <w:docPartPr>
        <w:name w:val="04EFD0F5830F4E4E95C5670CC4640CD7"/>
        <w:category>
          <w:name w:val="General"/>
          <w:gallery w:val="placeholder"/>
        </w:category>
        <w:types>
          <w:type w:val="bbPlcHdr"/>
        </w:types>
        <w:behaviors>
          <w:behavior w:val="content"/>
        </w:behaviors>
        <w:guid w:val="{D1C34A22-B9C9-435F-8118-956C26663F54}"/>
      </w:docPartPr>
      <w:docPartBody>
        <w:p w:rsidR="00CC6259" w:rsidRDefault="00F91F6A" w:rsidP="00F91F6A">
          <w:pPr>
            <w:pStyle w:val="04EFD0F5830F4E4E95C5670CC4640CD7"/>
          </w:pPr>
          <w:r w:rsidRPr="00CF1A49">
            <w:t>To</w:t>
          </w:r>
        </w:p>
      </w:docPartBody>
    </w:docPart>
    <w:docPart>
      <w:docPartPr>
        <w:name w:val="CBD02ED253994607B88B6B2525C9C48E"/>
        <w:category>
          <w:name w:val="General"/>
          <w:gallery w:val="placeholder"/>
        </w:category>
        <w:types>
          <w:type w:val="bbPlcHdr"/>
        </w:types>
        <w:behaviors>
          <w:behavior w:val="content"/>
        </w:behaviors>
        <w:guid w:val="{8FDCC6A3-2D48-4F3D-88FF-FE1B4AA14417}"/>
      </w:docPartPr>
      <w:docPartBody>
        <w:p w:rsidR="00CC6259" w:rsidRDefault="00F91F6A" w:rsidP="00F91F6A">
          <w:pPr>
            <w:pStyle w:val="CBD02ED253994607B88B6B2525C9C48E"/>
          </w:pPr>
          <w:r w:rsidRPr="00CF1A49">
            <w:t>Activities</w:t>
          </w:r>
        </w:p>
      </w:docPartBody>
    </w:docPart>
    <w:docPart>
      <w:docPartPr>
        <w:name w:val="CE13EB9FFB264D77814548D1ABC30A89"/>
        <w:category>
          <w:name w:val="General"/>
          <w:gallery w:val="placeholder"/>
        </w:category>
        <w:types>
          <w:type w:val="bbPlcHdr"/>
        </w:types>
        <w:behaviors>
          <w:behavior w:val="content"/>
        </w:behaviors>
        <w:guid w:val="{B7FFCC39-5633-4B2B-8F79-152DCE1A1C35}"/>
      </w:docPartPr>
      <w:docPartBody>
        <w:p w:rsidR="005B572D" w:rsidRDefault="00CC6259" w:rsidP="00CC6259">
          <w:pPr>
            <w:pStyle w:val="CE13EB9FFB264D77814548D1ABC30A89"/>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F6A"/>
    <w:rsid w:val="00334D6F"/>
    <w:rsid w:val="0057000A"/>
    <w:rsid w:val="005B572D"/>
    <w:rsid w:val="00605B7A"/>
    <w:rsid w:val="00677D3F"/>
    <w:rsid w:val="006A4DDC"/>
    <w:rsid w:val="007673A2"/>
    <w:rsid w:val="00901ACE"/>
    <w:rsid w:val="009E617E"/>
    <w:rsid w:val="00B16F8F"/>
    <w:rsid w:val="00BA0A5F"/>
    <w:rsid w:val="00C73B0D"/>
    <w:rsid w:val="00C949E4"/>
    <w:rsid w:val="00CC6259"/>
    <w:rsid w:val="00E2718E"/>
    <w:rsid w:val="00F24E99"/>
    <w:rsid w:val="00F9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CE13EB9FFB264D77814548D1ABC30A89">
    <w:name w:val="CE13EB9FFB264D77814548D1ABC30A89"/>
    <w:rsid w:val="00CC6259"/>
  </w:style>
  <w:style w:type="paragraph" w:customStyle="1" w:styleId="B186DF05D6DD4AE4956A82E9B9823B8D">
    <w:name w:val="B186DF05D6DD4AE4956A82E9B9823B8D"/>
  </w:style>
  <w:style w:type="paragraph" w:customStyle="1" w:styleId="C4DCB0C3FEA24F24A31DECFDCE159C4C">
    <w:name w:val="C4DCB0C3FEA24F24A31DECFDCE159C4C"/>
  </w:style>
  <w:style w:type="character" w:styleId="SubtleReference">
    <w:name w:val="Subtle Reference"/>
    <w:basedOn w:val="DefaultParagraphFont"/>
    <w:uiPriority w:val="10"/>
    <w:qFormat/>
    <w:rPr>
      <w:b/>
      <w:caps w:val="0"/>
      <w:smallCaps/>
      <w:color w:val="595959" w:themeColor="text1" w:themeTint="A6"/>
    </w:rPr>
  </w:style>
  <w:style w:type="paragraph" w:customStyle="1" w:styleId="0781F0AB101344578D5DD495AE715A63">
    <w:name w:val="0781F0AB101344578D5DD495AE715A63"/>
  </w:style>
  <w:style w:type="paragraph" w:customStyle="1" w:styleId="D07B6ED34E5F476D884B4511F887637C">
    <w:name w:val="D07B6ED34E5F476D884B4511F887637C"/>
    <w:rsid w:val="00F91F6A"/>
  </w:style>
  <w:style w:type="paragraph" w:customStyle="1" w:styleId="8F4B20F45B4244859348F242AD7CE965">
    <w:name w:val="8F4B20F45B4244859348F242AD7CE965"/>
    <w:rsid w:val="00F91F6A"/>
  </w:style>
  <w:style w:type="paragraph" w:customStyle="1" w:styleId="04EFD0F5830F4E4E95C5670CC4640CD7">
    <w:name w:val="04EFD0F5830F4E4E95C5670CC4640CD7"/>
    <w:rsid w:val="00F91F6A"/>
  </w:style>
  <w:style w:type="paragraph" w:customStyle="1" w:styleId="CBD02ED253994607B88B6B2525C9C48E">
    <w:name w:val="CBD02ED253994607B88B6B2525C9C48E"/>
    <w:rsid w:val="00F91F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477DEFDF</Template>
  <TotalTime>2</TotalTime>
  <Pages>6</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HHH</dc:creator>
  <cp:keywords/>
  <dc:description/>
  <cp:lastModifiedBy>Hamid Mughal</cp:lastModifiedBy>
  <cp:revision>5</cp:revision>
  <cp:lastPrinted>2023-03-30T18:21:00Z</cp:lastPrinted>
  <dcterms:created xsi:type="dcterms:W3CDTF">2026-05-19T13:48:00Z</dcterms:created>
  <dcterms:modified xsi:type="dcterms:W3CDTF">2026-05-19T13:52:00Z</dcterms:modified>
  <cp:category/>
</cp:coreProperties>
</file>